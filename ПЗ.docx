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viewer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8884429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B24676" w:rsidRPr="00B704D1" w:rsidRDefault="00836A20" w:rsidP="008227A6">
          <w:pPr>
            <w:pStyle w:val="ae"/>
            <w:numPr>
              <w:ilvl w:val="0"/>
              <w:numId w:val="0"/>
            </w:numPr>
            <w:rPr>
              <w:rFonts w:ascii="Times New Roman" w:hAnsi="Times New Roman" w:cs="Times New Roman"/>
              <w:color w:val="auto"/>
            </w:rPr>
          </w:pPr>
          <w:r w:rsidRPr="00B704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9F3CAB" w:rsidRDefault="00836A2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744175" w:history="1">
            <w:r w:rsidR="009F3CAB" w:rsidRPr="00D10519">
              <w:rPr>
                <w:rStyle w:val="af"/>
                <w:noProof/>
              </w:rPr>
              <w:t>1</w:t>
            </w:r>
            <w:r w:rsidR="009F3C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F3CAB" w:rsidRPr="00D10519">
              <w:rPr>
                <w:rStyle w:val="af"/>
                <w:noProof/>
              </w:rPr>
              <w:t>Аннотация</w:t>
            </w:r>
            <w:r w:rsidR="009F3CAB">
              <w:rPr>
                <w:noProof/>
                <w:webHidden/>
              </w:rPr>
              <w:tab/>
            </w:r>
            <w:r w:rsidR="009F3CAB">
              <w:rPr>
                <w:noProof/>
                <w:webHidden/>
              </w:rPr>
              <w:fldChar w:fldCharType="begin"/>
            </w:r>
            <w:r w:rsidR="009F3CAB">
              <w:rPr>
                <w:noProof/>
                <w:webHidden/>
              </w:rPr>
              <w:instrText xml:space="preserve"> PAGEREF _Toc26744175 \h </w:instrText>
            </w:r>
            <w:r w:rsidR="009F3CAB">
              <w:rPr>
                <w:noProof/>
                <w:webHidden/>
              </w:rPr>
            </w:r>
            <w:r w:rsidR="009F3CAB">
              <w:rPr>
                <w:noProof/>
                <w:webHidden/>
              </w:rPr>
              <w:fldChar w:fldCharType="separate"/>
            </w:r>
            <w:r w:rsidR="009F3CAB">
              <w:rPr>
                <w:noProof/>
                <w:webHidden/>
              </w:rPr>
              <w:t>2</w:t>
            </w:r>
            <w:r w:rsidR="009F3CAB"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76" w:history="1">
            <w:r w:rsidRPr="00D10519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77" w:history="1">
            <w:r w:rsidRPr="00D10519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Назначение и область применения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78" w:history="1">
            <w:r w:rsidRPr="00D10519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Технические характеристики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79" w:history="1">
            <w:r w:rsidRPr="00D10519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Постановка задачи на разработку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0" w:history="1">
            <w:r w:rsidRPr="00D10519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Применяемые математические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1" w:history="1">
            <w:r w:rsidRPr="00D10519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Описание и обоснование выбора метода организации входных, выходных и промежуточных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2" w:history="1">
            <w:r w:rsidRPr="00D10519">
              <w:rPr>
                <w:rStyle w:val="af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Разработка модульной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3" w:history="1">
            <w:r w:rsidRPr="00D10519">
              <w:rPr>
                <w:rStyle w:val="af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Описание алгоритмов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4" w:history="1">
            <w:r w:rsidRPr="00D10519">
              <w:rPr>
                <w:rStyle w:val="af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Обоснование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5" w:history="1">
            <w:r w:rsidRPr="00D10519">
              <w:rPr>
                <w:rStyle w:val="af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6" w:history="1">
            <w:r w:rsidRPr="00D10519">
              <w:rPr>
                <w:rStyle w:val="af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7" w:history="1">
            <w:r w:rsidRPr="00D10519">
              <w:rPr>
                <w:rStyle w:val="af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Загрузка и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8" w:history="1">
            <w:r w:rsidRPr="00D10519">
              <w:rPr>
                <w:rStyle w:val="af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</w:rPr>
              <w:t>Проверка работоспособности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89" w:history="1">
            <w:r w:rsidRPr="00D10519">
              <w:rPr>
                <w:rStyle w:val="af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  <w:shd w:val="clear" w:color="auto" w:fill="FFFFFF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90" w:history="1">
            <w:r w:rsidRPr="00D10519">
              <w:rPr>
                <w:rStyle w:val="af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0519">
              <w:rPr>
                <w:rStyle w:val="af"/>
                <w:noProof/>
                <w:shd w:val="clear" w:color="auto" w:fill="FFFFFF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CAB" w:rsidRDefault="009F3C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4191" w:history="1">
            <w:r w:rsidRPr="00D10519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A20" w:rsidRDefault="00836A20">
          <w:r>
            <w:rPr>
              <w:b/>
              <w:bCs/>
            </w:rPr>
            <w:fldChar w:fldCharType="end"/>
          </w:r>
        </w:p>
      </w:sdtContent>
    </w:sdt>
    <w:p w:rsidR="00836A20" w:rsidRPr="00850D5B" w:rsidRDefault="00836A20">
      <w:pPr>
        <w:spacing w:line="259" w:lineRule="auto"/>
        <w:jc w:val="left"/>
        <w:rPr>
          <w:rFonts w:eastAsiaTheme="majorEastAsia" w:cstheme="majorBidi"/>
          <w:b/>
          <w:szCs w:val="32"/>
          <w:lang w:val="en-US"/>
        </w:rPr>
      </w:pPr>
      <w:r>
        <w:rPr>
          <w:rFonts w:eastAsiaTheme="majorEastAsia" w:cstheme="majorBidi"/>
          <w:b/>
          <w:szCs w:val="32"/>
        </w:rPr>
        <w:br w:type="page"/>
      </w:r>
    </w:p>
    <w:p w:rsidR="00807CF1" w:rsidRPr="009149F4" w:rsidRDefault="00807CF1" w:rsidP="008227A6">
      <w:pPr>
        <w:pStyle w:val="1"/>
      </w:pPr>
      <w:bookmarkStart w:id="0" w:name="_Toc26744175"/>
      <w:r w:rsidRPr="009149F4">
        <w:lastRenderedPageBreak/>
        <w:t>Аннотация</w:t>
      </w:r>
      <w:bookmarkStart w:id="1" w:name="_GoBack"/>
      <w:bookmarkEnd w:id="0"/>
      <w:bookmarkEnd w:id="1"/>
    </w:p>
    <w:p w:rsidR="009149F4" w:rsidRDefault="009149F4" w:rsidP="009149F4"/>
    <w:p w:rsidR="009149F4" w:rsidRPr="009149F4" w:rsidRDefault="009149F4" w:rsidP="009149F4"/>
    <w:p w:rsidR="00E5084D" w:rsidRDefault="00EA37C5" w:rsidP="001C076F">
      <w:r w:rsidRPr="00EA37C5">
        <w:t>Представленная курсовая работа состоит из введения, трех глав, заключения, списка литературных источников и приложений.</w:t>
      </w:r>
    </w:p>
    <w:p w:rsidR="008227A6" w:rsidRPr="008227A6" w:rsidRDefault="00B24676" w:rsidP="008227A6">
      <w:r>
        <w:t xml:space="preserve">В первой части работы рассматриваются общие сведения о программе, </w:t>
      </w:r>
      <w:r w:rsidR="001C076F">
        <w:t>такие как вариант задания, основные модули программы, а также блок-схемы. Во второй части были описаны условия запуска программы, а также её проверка работоспособности программы.</w:t>
      </w:r>
    </w:p>
    <w:p w:rsidR="00836A20" w:rsidRDefault="00836A20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D42528" w:rsidRPr="009149F4" w:rsidRDefault="00D42528" w:rsidP="008227A6">
      <w:pPr>
        <w:pStyle w:val="1"/>
      </w:pPr>
      <w:bookmarkStart w:id="2" w:name="_Toc26744176"/>
      <w:r w:rsidRPr="009149F4">
        <w:lastRenderedPageBreak/>
        <w:t>Введение</w:t>
      </w:r>
      <w:bookmarkEnd w:id="2"/>
    </w:p>
    <w:p w:rsidR="009149F4" w:rsidRDefault="009149F4" w:rsidP="009149F4"/>
    <w:p w:rsidR="009149F4" w:rsidRPr="009149F4" w:rsidRDefault="009149F4" w:rsidP="009149F4"/>
    <w:p w:rsidR="00D42528" w:rsidRDefault="00D42528" w:rsidP="00D42528">
      <w:r>
        <w:t>Целью данного курсового проекта является разработка программы расчета</w:t>
      </w:r>
    </w:p>
    <w:p w:rsidR="00D42528" w:rsidRPr="00D42528" w:rsidRDefault="00D42528" w:rsidP="00D42528">
      <w:r>
        <w:t>среднего процента процессорного времени, которая обеспечивает получение оперативных данных об эффективности работы каждого процессора.</w:t>
      </w:r>
    </w:p>
    <w:p w:rsidR="006533D1" w:rsidRDefault="006533D1" w:rsidP="00D42528">
      <w:r>
        <w:t>П</w:t>
      </w:r>
      <w:r w:rsidRPr="00DF4A6D">
        <w:t>р</w:t>
      </w:r>
      <w:r>
        <w:t>едмет исследования данной темы – обработка</w:t>
      </w:r>
      <w:r w:rsidRPr="00DF4A6D">
        <w:t xml:space="preserve"> данных</w:t>
      </w:r>
      <w:r>
        <w:t>,</w:t>
      </w:r>
      <w:r w:rsidRPr="00DF4A6D">
        <w:t xml:space="preserve"> представленных в виде таблицы</w:t>
      </w:r>
      <w:r w:rsidR="00031798">
        <w:t>.</w:t>
      </w:r>
      <w:r w:rsidRPr="00805D13">
        <w:t xml:space="preserve"> Темой курсового проекта является раз</w:t>
      </w:r>
      <w:r>
        <w:t xml:space="preserve">работка программы для обработки </w:t>
      </w:r>
      <w:r w:rsidRPr="00805D13">
        <w:t>данных, представленных в форме таблицы. Любая таблица отражает какую</w:t>
      </w:r>
      <w:r>
        <w:t>-</w:t>
      </w:r>
      <w:r w:rsidRPr="00805D13">
        <w:t>либо форму человеческой деятельности. С этой точки зрения программа, написанная в результате курсового проектирования, может считаться упрощенным подобием предметно-ориентированной базы да</w:t>
      </w:r>
      <w:r>
        <w:t>нных.</w:t>
      </w:r>
    </w:p>
    <w:p w:rsidR="00D42528" w:rsidRDefault="00D42528" w:rsidP="00CF5693">
      <w:r>
        <w:t xml:space="preserve">Широко распространенным видом услуг, </w:t>
      </w:r>
      <w:r w:rsidR="00CF5693">
        <w:t xml:space="preserve">эффективно реализующихся </w:t>
      </w:r>
      <w:r>
        <w:t>с помощью компьютеров, является информационно-справочное обслуживание,</w:t>
      </w:r>
      <w:r w:rsidRPr="00D42528">
        <w:t xml:space="preserve"> </w:t>
      </w:r>
      <w:r>
        <w:t>которое подразумевает хранение сведений, прием новых сведений, обработку сведений, выдачу информации по запросам. Хранимые сведения в общем случае</w:t>
      </w:r>
      <w:r w:rsidRPr="00D42528">
        <w:t xml:space="preserve"> </w:t>
      </w:r>
      <w:r>
        <w:t>представляются записями. Для представления такого рода услуг создаются автоматизированные информационные системы (АИС) различного назначения.</w:t>
      </w:r>
    </w:p>
    <w:p w:rsidR="00D42528" w:rsidRDefault="00D42528" w:rsidP="00D42528">
      <w:r>
        <w:t>Основная задача, решаемая в ходе создания АИС, состоит в том, чтобы организовать совместное хранение большого числа различных записей и выдавать по</w:t>
      </w:r>
      <w:r w:rsidRPr="00D42528">
        <w:t xml:space="preserve"> </w:t>
      </w:r>
      <w:r>
        <w:t>запросу любую из них независимо от того, какие записи и в каком порядке выдавались ранее.</w:t>
      </w:r>
    </w:p>
    <w:p w:rsidR="00D42528" w:rsidRDefault="00D42528" w:rsidP="00D42528">
      <w:r>
        <w:br w:type="page"/>
      </w:r>
    </w:p>
    <w:p w:rsidR="00746DC5" w:rsidRPr="00605169" w:rsidRDefault="00D42528" w:rsidP="008227A6">
      <w:pPr>
        <w:pStyle w:val="1"/>
      </w:pPr>
      <w:bookmarkStart w:id="3" w:name="_Toc26744177"/>
      <w:r w:rsidRPr="00605169">
        <w:lastRenderedPageBreak/>
        <w:t>Назначение и область применения программы</w:t>
      </w:r>
      <w:bookmarkEnd w:id="3"/>
    </w:p>
    <w:p w:rsidR="009149F4" w:rsidRDefault="009149F4" w:rsidP="009149F4"/>
    <w:p w:rsidR="009149F4" w:rsidRPr="009149F4" w:rsidRDefault="009149F4" w:rsidP="009149F4"/>
    <w:p w:rsidR="00FE381E" w:rsidRDefault="00FE381E" w:rsidP="00FE381E">
      <w:pPr>
        <w:rPr>
          <w:b/>
        </w:rPr>
      </w:pPr>
      <w:r>
        <w:t>Программное средство должно автоматизировать и упростить работу пользователя.</w:t>
      </w:r>
    </w:p>
    <w:p w:rsidR="00FE381E" w:rsidRDefault="004214D3" w:rsidP="00D42528">
      <w:r>
        <w:t xml:space="preserve">Областью применения данной программы является получение данных введённых пользователем о </w:t>
      </w:r>
      <w:r w:rsidR="00FE381E">
        <w:t>времени выполнения заданий на ЭВМ</w:t>
      </w:r>
      <w:r w:rsidR="009B1ECE">
        <w:t>, а также суммы по видам времени по всем заданиям и средний процент времени центрального процессора по всем заданиям</w:t>
      </w:r>
      <w:r w:rsidR="00FE381E">
        <w:t xml:space="preserve">. </w:t>
      </w:r>
    </w:p>
    <w:p w:rsidR="0099181A" w:rsidRDefault="0099181A" w:rsidP="0099181A">
      <w:r>
        <w:rPr>
          <w:shd w:val="clear" w:color="auto" w:fill="FFFFFF"/>
        </w:rPr>
        <w:t xml:space="preserve">Программа предназначена для кампаний, которые хотят систематизировать данные </w:t>
      </w:r>
      <w:r>
        <w:t xml:space="preserve">о времени выполнения заданий на ЭВМ, а также суммы по видам времени по всем заданиям и средний процент времени центрального процессора по всем заданиям. </w:t>
      </w:r>
    </w:p>
    <w:p w:rsidR="0099181A" w:rsidRDefault="0099181A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FF1D48" w:rsidRDefault="0099181A" w:rsidP="00FF1D48">
      <w:pPr>
        <w:pStyle w:val="1"/>
      </w:pPr>
      <w:bookmarkStart w:id="4" w:name="_Toc26744178"/>
      <w:r w:rsidRPr="00605169">
        <w:lastRenderedPageBreak/>
        <w:t>Технические характеристики программы</w:t>
      </w:r>
      <w:bookmarkEnd w:id="4"/>
    </w:p>
    <w:p w:rsidR="00CD6F1E" w:rsidRDefault="00CD6F1E" w:rsidP="00CD6F1E"/>
    <w:p w:rsidR="00CD6F1E" w:rsidRPr="00CD6F1E" w:rsidRDefault="00CD6F1E" w:rsidP="00CD6F1E"/>
    <w:p w:rsidR="00137D8B" w:rsidRPr="00137D8B" w:rsidRDefault="0099181A" w:rsidP="00FF1D48">
      <w:pPr>
        <w:pStyle w:val="2"/>
      </w:pPr>
      <w:bookmarkStart w:id="5" w:name="_Toc26744179"/>
      <w:r>
        <w:t>П</w:t>
      </w:r>
      <w:r w:rsidRPr="0099181A">
        <w:t>остановка задачи на разработку программы</w:t>
      </w:r>
      <w:bookmarkEnd w:id="5"/>
    </w:p>
    <w:p w:rsidR="0099181A" w:rsidRPr="0099181A" w:rsidRDefault="0099181A" w:rsidP="0099181A">
      <w:r>
        <w:t>Даны сведения о времени выполнения заданий на ЭВМ (время измеряется в секундах). Структура записи: шифр задания (8 символов), код отдела (3 символа), Ф.И.О. программиста (15 символов), общее время прохождения задания, время центрального про</w:t>
      </w:r>
      <w:r w:rsidR="00FF1D48">
        <w:t xml:space="preserve">цессора − 5 знаков (t_задания &gt; </w:t>
      </w:r>
      <w:r>
        <w:t>t_цп). Получить процент процессорного времени по каждому заданию, а также суммы по видам времени по всем заданиям и средний процент времени центрального процессора по всем заданиям.</w:t>
      </w:r>
    </w:p>
    <w:p w:rsidR="0099181A" w:rsidRDefault="00520680" w:rsidP="00FF1D48">
      <w:pPr>
        <w:pStyle w:val="2"/>
      </w:pPr>
      <w:bookmarkStart w:id="6" w:name="_Toc26744180"/>
      <w:r>
        <w:t>П</w:t>
      </w:r>
      <w:r w:rsidRPr="00520680">
        <w:t>рименяемые математические методы</w:t>
      </w:r>
      <w:bookmarkEnd w:id="6"/>
    </w:p>
    <w:p w:rsidR="00520680" w:rsidRDefault="00520680" w:rsidP="00520680">
      <w:r>
        <w:t>В ходе разработки данного программного обеспечения применялась формула расчёта процентного</w:t>
      </w:r>
      <w:r w:rsidR="005976E1">
        <w:t xml:space="preserve"> отношения</w:t>
      </w:r>
      <w:r w:rsidR="00CC6120">
        <w:t>.</w:t>
      </w:r>
      <w:r w:rsidR="005C07F4">
        <w:t xml:space="preserve"> Для этого использовалось правило пропорции. При</w:t>
      </w:r>
      <w:r w:rsidR="00717CDB">
        <w:t>нцип работы показан на Рисунке 4</w:t>
      </w:r>
      <w:r w:rsidR="005C07F4">
        <w:t>.1.</w:t>
      </w:r>
    </w:p>
    <w:p w:rsidR="005C07F4" w:rsidRDefault="005C07F4" w:rsidP="005C07F4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345D5F" wp14:editId="44EEA907">
            <wp:extent cx="2236470" cy="1501038"/>
            <wp:effectExtent l="0" t="0" r="0" b="4445"/>
            <wp:docPr id="1" name="Рисунок 1" descr="https://image.jimcdn.com/app/cms/image/transf/none/path/sfc714059345dd368/image/i63fae848c9090537/version/152905128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jimcdn.com/app/cms/image/transf/none/path/sfc714059345dd368/image/i63fae848c9090537/version/1529051280/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3" t="13312" r="41507" b="72811"/>
                    <a:stretch/>
                  </pic:blipFill>
                  <pic:spPr bwMode="auto">
                    <a:xfrm>
                      <a:off x="0" y="0"/>
                      <a:ext cx="2239376" cy="150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F4" w:rsidRDefault="00FF1D48" w:rsidP="005C07F4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</w:t>
      </w:r>
      <w:r w:rsidR="00A66B39">
        <w:rPr>
          <w:shd w:val="clear" w:color="auto" w:fill="FFFFFF"/>
        </w:rPr>
        <w:t>.1 – П</w:t>
      </w:r>
      <w:r w:rsidR="005C07F4">
        <w:rPr>
          <w:shd w:val="clear" w:color="auto" w:fill="FFFFFF"/>
        </w:rPr>
        <w:t>равило пропорции</w:t>
      </w:r>
    </w:p>
    <w:p w:rsidR="00CD6F1E" w:rsidRDefault="00CD6F1E" w:rsidP="00CD6F1E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C07F4" w:rsidRPr="00785C78" w:rsidRDefault="00785C78" w:rsidP="00FF1D48">
      <w:pPr>
        <w:pStyle w:val="2"/>
        <w:rPr>
          <w:shd w:val="clear" w:color="auto" w:fill="FFFFFF"/>
        </w:rPr>
      </w:pPr>
      <w:bookmarkStart w:id="7" w:name="_Toc26744181"/>
      <w:r>
        <w:lastRenderedPageBreak/>
        <w:t>О</w:t>
      </w:r>
      <w:r w:rsidRPr="00785C78">
        <w:t xml:space="preserve">писание и обоснование выбора метода организации входных, </w:t>
      </w:r>
      <w:r>
        <w:t>выходных и промежуточных данных</w:t>
      </w:r>
      <w:bookmarkEnd w:id="7"/>
    </w:p>
    <w:p w:rsidR="0057734E" w:rsidRDefault="00785C78" w:rsidP="00785C78">
      <w:pPr>
        <w:rPr>
          <w:shd w:val="clear" w:color="auto" w:fill="FFFFFF"/>
        </w:rPr>
      </w:pPr>
      <w:r>
        <w:rPr>
          <w:shd w:val="clear" w:color="auto" w:fill="FFFFFF"/>
        </w:rPr>
        <w:t>Входными данными являются</w:t>
      </w:r>
      <w:r w:rsidR="0057734E">
        <w:rPr>
          <w:shd w:val="clear" w:color="auto" w:fill="FFFFFF"/>
        </w:rPr>
        <w:t>:</w:t>
      </w:r>
    </w:p>
    <w:p w:rsidR="005C07F4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Ш</w:t>
      </w:r>
      <w:r w:rsidR="00785C78" w:rsidRPr="0057734E">
        <w:rPr>
          <w:shd w:val="clear" w:color="auto" w:fill="FFFFFF"/>
        </w:rPr>
        <w:t>ифр задания</w:t>
      </w:r>
      <w:r>
        <w:rPr>
          <w:shd w:val="clear" w:color="auto" w:fill="FFFFFF"/>
        </w:rPr>
        <w:t xml:space="preserve"> (</w:t>
      </w:r>
      <w:r w:rsidRPr="0057734E">
        <w:rPr>
          <w:shd w:val="clear" w:color="auto" w:fill="FFFFFF"/>
        </w:rPr>
        <w:t>8 символов</w:t>
      </w:r>
      <w:r>
        <w:rPr>
          <w:shd w:val="clear" w:color="auto" w:fill="FFFFFF"/>
        </w:rPr>
        <w:t>)</w:t>
      </w:r>
    </w:p>
    <w:p w:rsid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Код отдела (3 символа)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Ф.И.О. программиста (15 символов)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общее время прохождения задания (</w:t>
      </w:r>
      <w:r w:rsidR="002A46C3">
        <w:t>5 зна</w:t>
      </w:r>
      <w:r>
        <w:t>ков)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время центрального процессора (5 знаков)</w:t>
      </w:r>
    </w:p>
    <w:p w:rsidR="00DD246B" w:rsidRDefault="0057734E" w:rsidP="0057734E">
      <w:r>
        <w:rPr>
          <w:shd w:val="clear" w:color="auto" w:fill="FFFFFF"/>
        </w:rPr>
        <w:t xml:space="preserve">При этом </w:t>
      </w:r>
      <w:r>
        <w:t>общее время прохождения задания должно быть больше времени центрального процессора</w:t>
      </w:r>
      <w:r w:rsidR="00DD246B">
        <w:t>.</w:t>
      </w:r>
    </w:p>
    <w:p w:rsidR="00DD246B" w:rsidRDefault="00DD246B" w:rsidP="0057734E">
      <w:r>
        <w:t xml:space="preserve">В качестве организации данных выбран двунаправленный список, </w:t>
      </w:r>
      <w:r w:rsidR="008170FF">
        <w:t>так как он более гибок по сравнению с однонаправленным списком.</w:t>
      </w:r>
    </w:p>
    <w:p w:rsidR="008170FF" w:rsidRDefault="008170FF" w:rsidP="0057734E">
      <w:r>
        <w:t>В качестве выходных данных формируется таблица, в которой можно редактировать, удалять и сортировать данные.</w:t>
      </w:r>
    </w:p>
    <w:p w:rsidR="005E2BBF" w:rsidRDefault="00CB7CC7" w:rsidP="00FF1D48">
      <w:pPr>
        <w:pStyle w:val="2"/>
      </w:pPr>
      <w:bookmarkStart w:id="8" w:name="_Toc26744182"/>
      <w:r w:rsidRPr="00CB7CC7">
        <w:t>Разработка модульной структуры программы</w:t>
      </w:r>
      <w:bookmarkEnd w:id="8"/>
    </w:p>
    <w:p w:rsidR="001A23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Определим необходимые константы: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const int up = 72,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down = 80,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right_btn = 77,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left_btn = 75,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enter = 13,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esc = 27,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del = 83;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const int SIZE_arr_filename = 50;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// названия пунктов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const string items[7] = {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Ввод данных        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Печать данных      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Сохранить данные   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Сохранить в другой файл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Поиск              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Выбрать другой файл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Выход из программы        " };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 xml:space="preserve">// названия для сортировки 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const string sort_items[5] = {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"| Шифр задания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"Код отдела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"ФИО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"Общее время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"Время ЦП" };</w:t>
      </w:r>
    </w:p>
    <w:p w:rsidR="001A23EC" w:rsidRDefault="001A23EC" w:rsidP="001A23EC">
      <w:pPr>
        <w:rPr>
          <w:rFonts w:ascii="Consolas" w:hAnsi="Consolas" w:cs="Consolas"/>
          <w:sz w:val="19"/>
          <w:szCs w:val="19"/>
        </w:rPr>
      </w:pPr>
    </w:p>
    <w:p w:rsidR="001A23EC" w:rsidRPr="001A23EC" w:rsidRDefault="001A23EC" w:rsidP="001A23EC">
      <w:pPr>
        <w:rPr>
          <w:lang w:val="en-US"/>
        </w:rPr>
      </w:pPr>
      <w:r>
        <w:lastRenderedPageBreak/>
        <w:t>Вывод данных на экран. Параметрами передаются указатель на первый и последний элемент</w:t>
      </w:r>
      <w:r w:rsidRPr="001A23EC">
        <w:t xml:space="preserve">, </w:t>
      </w:r>
      <w:r>
        <w:t xml:space="preserve">номер активного пункта меню, номер редактируемого элемента, счетчик для </w:t>
      </w:r>
      <w:r>
        <w:rPr>
          <w:lang w:val="en-US"/>
        </w:rPr>
        <w:t>i</w:t>
      </w:r>
      <w:r w:rsidRPr="001A23EC">
        <w:t xml:space="preserve"> </w:t>
      </w:r>
      <w:r>
        <w:t>и номер текущей страницы. Данная</w:t>
      </w:r>
      <w:r w:rsidRPr="001A23EC">
        <w:rPr>
          <w:lang w:val="en-US"/>
        </w:rPr>
        <w:t xml:space="preserve"> </w:t>
      </w:r>
      <w:r>
        <w:t>функция</w:t>
      </w:r>
      <w:r w:rsidRPr="001A23EC">
        <w:rPr>
          <w:lang w:val="en-US"/>
        </w:rPr>
        <w:t xml:space="preserve"> </w:t>
      </w:r>
      <w:r>
        <w:t>отвечает</w:t>
      </w:r>
      <w:r w:rsidRPr="001A23EC">
        <w:rPr>
          <w:lang w:val="en-US"/>
        </w:rPr>
        <w:t xml:space="preserve"> </w:t>
      </w:r>
      <w:r>
        <w:t>за</w:t>
      </w:r>
      <w:r w:rsidRPr="001A23EC">
        <w:rPr>
          <w:lang w:val="en-US"/>
        </w:rPr>
        <w:t xml:space="preserve"> </w:t>
      </w:r>
      <w:r>
        <w:t>постраничный</w:t>
      </w:r>
      <w:r w:rsidRPr="001A23EC">
        <w:rPr>
          <w:lang w:val="en-US"/>
        </w:rPr>
        <w:t xml:space="preserve"> </w:t>
      </w:r>
      <w:r>
        <w:t>вывод</w:t>
      </w:r>
      <w:r w:rsidRPr="001A23EC">
        <w:rPr>
          <w:lang w:val="en-US"/>
        </w:rPr>
        <w:t xml:space="preserve"> </w:t>
      </w:r>
      <w:r>
        <w:t>данных</w:t>
      </w:r>
      <w:r w:rsidRPr="001A23EC">
        <w:rPr>
          <w:lang w:val="en-US"/>
        </w:rPr>
        <w:t xml:space="preserve"> </w:t>
      </w:r>
      <w:r>
        <w:t>на</w:t>
      </w:r>
      <w:r w:rsidRPr="001A23EC">
        <w:rPr>
          <w:lang w:val="en-US"/>
        </w:rPr>
        <w:t xml:space="preserve"> </w:t>
      </w:r>
      <w:r>
        <w:t>экран</w:t>
      </w:r>
      <w:r>
        <w:rPr>
          <w:lang w:val="en-US"/>
        </w:rPr>
        <w:t>:</w:t>
      </w:r>
    </w:p>
    <w:p w:rsidR="001A23EC" w:rsidRPr="00CD7884" w:rsidRDefault="001A23EC" w:rsidP="00CD7884">
      <w:pPr>
        <w:pStyle w:val="a7"/>
      </w:pPr>
      <w:r w:rsidRPr="00CD7884">
        <w:t>time_task* print(time_task* end, time_task* real_beg ,time_task* beg, int active, int edit_el, int print_count_num_pages, int print_page);</w:t>
      </w:r>
    </w:p>
    <w:p w:rsidR="001A23EC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Default="001A23EC" w:rsidP="001A23EC">
      <w:r>
        <w:t>Чтение из текстового файла. Параметрами передается название файла, а также указатели на начало и конец списка. Данная функция отвечает за чтение из текстового файла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int read_file(string filename, time_task** beg, time_task** end);</w:t>
      </w:r>
    </w:p>
    <w:p w:rsidR="001A23EC" w:rsidRPr="000B4A87" w:rsidRDefault="001A23EC" w:rsidP="001A23EC">
      <w:pPr>
        <w:rPr>
          <w:rFonts w:ascii="Courier New" w:hAnsi="Courier New"/>
          <w:sz w:val="20"/>
        </w:rPr>
      </w:pPr>
    </w:p>
    <w:p w:rsidR="001A23EC" w:rsidRDefault="001A23EC" w:rsidP="001A23EC">
      <w:r>
        <w:t>Определение типа файла. Тип файла выбирается пользователем при помощи пункта меню. Параметром мы передаем указатель на начало списка.</w:t>
      </w:r>
    </w:p>
    <w:p w:rsidR="001A23EC" w:rsidRPr="00CD7884" w:rsidRDefault="001A23EC" w:rsidP="00CD7884">
      <w:pPr>
        <w:pStyle w:val="a7"/>
      </w:pPr>
      <w:r w:rsidRPr="00CD7884">
        <w:t>int write_file(time_task* temp);</w:t>
      </w:r>
    </w:p>
    <w:p w:rsidR="001A23EC" w:rsidRDefault="001A23EC" w:rsidP="001A23EC"/>
    <w:p w:rsidR="001A23EC" w:rsidRDefault="001A23EC" w:rsidP="001A23EC">
      <w:r>
        <w:t>Сохранение в файл. Данная функция несет ответственность за сохранение данных в файл. Параметры функции</w:t>
      </w:r>
      <w:r w:rsidRPr="001A23EC">
        <w:t>:</w:t>
      </w:r>
      <w:r>
        <w:t xml:space="preserve"> указатель на начало списка, название файла</w:t>
      </w:r>
      <w:r w:rsidRPr="001A23EC">
        <w:t>,</w:t>
      </w:r>
      <w:r>
        <w:t xml:space="preserve"> номер элемента массива всех названий файлов, а также тип файла, который выбрал пользователь.</w:t>
      </w:r>
    </w:p>
    <w:p w:rsidR="001A23EC" w:rsidRPr="00CD7884" w:rsidRDefault="001A23EC" w:rsidP="00CD7884">
      <w:pPr>
        <w:pStyle w:val="a7"/>
      </w:pPr>
      <w:r w:rsidRPr="00CD7884">
        <w:t>void write_filetype(time_task* temp, string filename, int el, int filetype);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Удаление элемента из списка. В данную функцию передается указатель на начала списка и номер элемента, который мы хотим удалить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time_task* delete_el(time_task* beg, int num_del);</w:t>
      </w:r>
    </w:p>
    <w:p w:rsidR="001A23EC" w:rsidRPr="000B4A87" w:rsidRDefault="001A23EC" w:rsidP="001A23EC">
      <w:pPr>
        <w:rPr>
          <w:lang w:val="en-US"/>
        </w:rPr>
      </w:pPr>
    </w:p>
    <w:p w:rsidR="001A23EC" w:rsidRPr="000B4A87" w:rsidRDefault="001A23EC" w:rsidP="001A23EC">
      <w:pPr>
        <w:rPr>
          <w:lang w:val="en-US"/>
        </w:rPr>
      </w:pPr>
      <w:r>
        <w:t>Чтение из бинарного файла. Параметрами передается название файла, а также указатели на начало и конец списка. Данная</w:t>
      </w:r>
      <w:r w:rsidRPr="000B4A87">
        <w:rPr>
          <w:lang w:val="en-US"/>
        </w:rPr>
        <w:t xml:space="preserve"> </w:t>
      </w:r>
      <w:r>
        <w:t>функция</w:t>
      </w:r>
      <w:r w:rsidRPr="000B4A87">
        <w:rPr>
          <w:lang w:val="en-US"/>
        </w:rPr>
        <w:t xml:space="preserve"> </w:t>
      </w:r>
      <w:r>
        <w:t>отвечает</w:t>
      </w:r>
      <w:r w:rsidRPr="000B4A87">
        <w:rPr>
          <w:lang w:val="en-US"/>
        </w:rPr>
        <w:t xml:space="preserve"> </w:t>
      </w:r>
      <w:r>
        <w:t>за</w:t>
      </w:r>
      <w:r w:rsidRPr="000B4A87">
        <w:rPr>
          <w:lang w:val="en-US"/>
        </w:rPr>
        <w:t xml:space="preserve"> </w:t>
      </w:r>
      <w:r>
        <w:t>чтение</w:t>
      </w:r>
      <w:r w:rsidRPr="000B4A87">
        <w:rPr>
          <w:lang w:val="en-US"/>
        </w:rPr>
        <w:t xml:space="preserve"> </w:t>
      </w:r>
      <w:r>
        <w:t>из</w:t>
      </w:r>
      <w:r w:rsidRPr="000B4A87">
        <w:rPr>
          <w:lang w:val="en-US"/>
        </w:rPr>
        <w:t xml:space="preserve"> </w:t>
      </w:r>
      <w:r>
        <w:t>бинарного</w:t>
      </w:r>
      <w:r w:rsidRPr="000B4A87">
        <w:rPr>
          <w:lang w:val="en-US"/>
        </w:rPr>
        <w:t xml:space="preserve"> </w:t>
      </w:r>
      <w:r>
        <w:t>файла</w:t>
      </w:r>
      <w:r w:rsidRPr="000B4A87">
        <w:rPr>
          <w:lang w:val="en-US"/>
        </w:rPr>
        <w:t>:</w:t>
      </w:r>
    </w:p>
    <w:p w:rsidR="001A23EC" w:rsidRPr="00CD7884" w:rsidRDefault="001A23EC" w:rsidP="00CD7884">
      <w:pPr>
        <w:pStyle w:val="a7"/>
      </w:pPr>
      <w:r w:rsidRPr="00CD7884">
        <w:lastRenderedPageBreak/>
        <w:t xml:space="preserve">int read_bin_file(string filename, time_task** beg, time_task** end); 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Сортировка. Функция необходима для сортировки данных. Параметры</w:t>
      </w:r>
      <w:r w:rsidRPr="001A23EC">
        <w:t>:</w:t>
      </w:r>
      <w:r>
        <w:t xml:space="preserve"> указатель на начало списка</w:t>
      </w:r>
      <w:r w:rsidRPr="001A23EC">
        <w:t>,</w:t>
      </w:r>
      <w:r>
        <w:t xml:space="preserve"> поле, по которому пользователь хочет произвести сортировку и ее направление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void sort(time_task* beg, int field_for_sort, int sort_direction);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Редактирование. Функция предназначена для корректировки определенного поля, который пользователь может выбрать при просмотре меню. Функция принимает следующие параметры</w:t>
      </w:r>
      <w:r w:rsidRPr="001A23EC">
        <w:t>:</w:t>
      </w:r>
      <w:r>
        <w:t xml:space="preserve"> указатель на начало и конец списка</w:t>
      </w:r>
      <w:r w:rsidRPr="001A23EC">
        <w:t>,</w:t>
      </w:r>
      <w:r>
        <w:t xml:space="preserve"> номер активного пункта меню, элемент для редактирования, счетчик для </w:t>
      </w:r>
      <w:r>
        <w:rPr>
          <w:lang w:val="en-US"/>
        </w:rPr>
        <w:t>i</w:t>
      </w:r>
      <w:r w:rsidRPr="001A23EC">
        <w:t xml:space="preserve">, </w:t>
      </w:r>
      <w:r>
        <w:t>номер текущей страницы</w:t>
      </w:r>
      <w:r w:rsidRPr="001A23EC">
        <w:t xml:space="preserve"> </w:t>
      </w:r>
      <w:r>
        <w:t>и высота всей таблицы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 xml:space="preserve">void edit(time_task* end, time_task* real_beg, time_task* beg, int active, time_task* _edit_ob, int edit_count_num_pages, int edit_page, int edit_i); </w:t>
      </w:r>
    </w:p>
    <w:p w:rsidR="00C335D8" w:rsidRPr="000B4A87" w:rsidRDefault="00C335D8" w:rsidP="001A23EC">
      <w:pPr>
        <w:rPr>
          <w:lang w:val="en-US"/>
        </w:rPr>
      </w:pPr>
    </w:p>
    <w:p w:rsidR="001A23EC" w:rsidRDefault="001A23EC" w:rsidP="001A23EC">
      <w:r>
        <w:t>Поиск. Функция нужна для поиска определенного элемента, который захочет найти пользователь. В качестве параметра передается лишь указатель на начало списка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void find(time_task* beg);</w:t>
      </w:r>
    </w:p>
    <w:p w:rsidR="001A23EC" w:rsidRPr="000B4A87" w:rsidRDefault="001A23EC" w:rsidP="001A23EC">
      <w:pPr>
        <w:rPr>
          <w:rFonts w:ascii="Courier New" w:hAnsi="Courier New"/>
          <w:sz w:val="20"/>
        </w:rPr>
      </w:pPr>
    </w:p>
    <w:p w:rsidR="001A23EC" w:rsidRDefault="001A23EC" w:rsidP="001A23EC">
      <w:r>
        <w:t>Инициализация меню. Данная функция осуществляет вывод пунктов меню на экран при помощи которых пользователь сможет взаимодействовать с программой. Параметрами этой функции будут являться номер активного меню, массив названий пунктов меню и их количество</w:t>
      </w:r>
      <w:r w:rsidRPr="001A23EC">
        <w:t>:</w:t>
      </w:r>
    </w:p>
    <w:p w:rsidR="001A23EC" w:rsidRPr="00CD7884" w:rsidRDefault="001A23EC" w:rsidP="00CD7884">
      <w:pPr>
        <w:pStyle w:val="a7"/>
      </w:pPr>
      <w:r w:rsidRPr="00A15423">
        <w:rPr>
          <w:lang w:val="en-US"/>
        </w:rPr>
        <w:t>int menu(int&amp; active, const string items[], int num_el);</w:t>
      </w:r>
    </w:p>
    <w:p w:rsidR="001A23EC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Pr="001A23EC" w:rsidRDefault="001A23EC" w:rsidP="001A23EC">
      <w:pPr>
        <w:rPr>
          <w:color w:val="008000"/>
        </w:rPr>
      </w:pPr>
      <w:r>
        <w:t xml:space="preserve">Расчет процента процессорного времени. Получает процент процессорного времени по каждому заданию, а также суммы по видам времени по всем заданиям и средний процент времени центрального процессора по всем </w:t>
      </w:r>
      <w:r>
        <w:lastRenderedPageBreak/>
        <w:t>зад</w:t>
      </w:r>
      <w:r w:rsidR="002A46C3">
        <w:t>аниям. У функции два параметра –</w:t>
      </w:r>
      <w:r>
        <w:t xml:space="preserve"> общее время выполнения задания и время процессора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float percent_time_cpu(float a, float b);</w:t>
      </w:r>
    </w:p>
    <w:p w:rsidR="001A23EC" w:rsidRDefault="001A23EC" w:rsidP="001A23EC">
      <w:pPr>
        <w:rPr>
          <w:lang w:val="en-US"/>
        </w:rPr>
      </w:pPr>
    </w:p>
    <w:p w:rsidR="001A23EC" w:rsidRDefault="001A23EC" w:rsidP="001A23EC">
      <w:r>
        <w:t>Выделение памяти. Для этого функции передается указатель на начало</w:t>
      </w:r>
    </w:p>
    <w:p w:rsidR="001A23EC" w:rsidRDefault="001A23EC" w:rsidP="001A23EC">
      <w:r>
        <w:t>списка и конец, а также данные, которые ввел пользователь.</w:t>
      </w:r>
    </w:p>
    <w:p w:rsidR="000B4A87" w:rsidRPr="00CD7884" w:rsidRDefault="001A23EC" w:rsidP="00CD7884">
      <w:pPr>
        <w:pStyle w:val="a7"/>
      </w:pPr>
      <w:r w:rsidRPr="00CD7884">
        <w:t>void input(time_task*&amp; beg, time_task*&amp; end, const time_task&amp; info);</w:t>
      </w:r>
    </w:p>
    <w:p w:rsidR="00717CDB" w:rsidRDefault="00717CDB" w:rsidP="000B4A87">
      <w:pPr>
        <w:spacing w:line="259" w:lineRule="auto"/>
        <w:jc w:val="center"/>
      </w:pPr>
    </w:p>
    <w:p w:rsidR="00717CDB" w:rsidRDefault="000B4A87" w:rsidP="000B4A87">
      <w:pPr>
        <w:spacing w:line="259" w:lineRule="auto"/>
        <w:jc w:val="center"/>
      </w:pPr>
      <w:r w:rsidRPr="000B4A87">
        <w:br w:type="page"/>
      </w:r>
    </w:p>
    <w:p w:rsidR="00717CDB" w:rsidRDefault="00717CDB" w:rsidP="00717CDB">
      <w:pPr>
        <w:pStyle w:val="2"/>
      </w:pPr>
      <w:bookmarkStart w:id="9" w:name="_Toc26744183"/>
      <w:r>
        <w:lastRenderedPageBreak/>
        <w:t>Описание алгоритмов функционирования программы</w:t>
      </w:r>
      <w:bookmarkEnd w:id="9"/>
    </w:p>
    <w:p w:rsidR="000B4A87" w:rsidRDefault="00D01801" w:rsidP="000B4A87">
      <w:pPr>
        <w:spacing w:line="259" w:lineRule="auto"/>
        <w:jc w:val="center"/>
      </w:pPr>
      <w:r>
        <w:object w:dxaOrig="9853" w:dyaOrig="297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2pt;height:630pt" o:ole="">
            <v:imagedata r:id="rId9" o:title=""/>
          </v:shape>
          <o:OLEObject Type="Embed" ProgID="Visio.Drawing.15" ShapeID="_x0000_i1025" DrawAspect="Content" ObjectID="_1637363628" r:id="rId10"/>
        </w:object>
      </w:r>
    </w:p>
    <w:p w:rsidR="000B4A87" w:rsidRDefault="000B4A87" w:rsidP="000B4A87">
      <w:pPr>
        <w:spacing w:line="259" w:lineRule="auto"/>
        <w:jc w:val="center"/>
      </w:pPr>
      <w:r>
        <w:t xml:space="preserve">Рисунок </w:t>
      </w:r>
      <w:r w:rsidR="00717CDB">
        <w:t>4</w:t>
      </w:r>
      <w:r w:rsidR="00A66B39">
        <w:t>.2 – С</w:t>
      </w:r>
      <w:r>
        <w:t>труктурная схема печати данных</w:t>
      </w:r>
    </w:p>
    <w:p w:rsidR="00E07143" w:rsidRDefault="00D01801" w:rsidP="000B4A87">
      <w:pPr>
        <w:spacing w:line="259" w:lineRule="auto"/>
        <w:jc w:val="center"/>
      </w:pPr>
      <w:r>
        <w:object w:dxaOrig="16705" w:dyaOrig="29953">
          <v:shape id="_x0000_i1026" type="#_x0000_t75" style="width:364.2pt;height:651.6pt" o:ole="">
            <v:imagedata r:id="rId11" o:title=""/>
          </v:shape>
          <o:OLEObject Type="Embed" ProgID="Visio.Drawing.15" ShapeID="_x0000_i1026" DrawAspect="Content" ObjectID="_1637363629" r:id="rId12"/>
        </w:object>
      </w:r>
    </w:p>
    <w:p w:rsidR="00E07143" w:rsidRDefault="00A66B39" w:rsidP="00E07143">
      <w:pPr>
        <w:spacing w:line="259" w:lineRule="auto"/>
        <w:jc w:val="center"/>
      </w:pPr>
      <w:r>
        <w:t>Рисунок 4.3 – С</w:t>
      </w:r>
      <w:r w:rsidR="00E07143">
        <w:t>труктурная схема печати данных</w:t>
      </w:r>
    </w:p>
    <w:p w:rsidR="00DA297F" w:rsidRDefault="00F83159" w:rsidP="00E07143">
      <w:pPr>
        <w:spacing w:line="259" w:lineRule="auto"/>
        <w:jc w:val="center"/>
      </w:pPr>
      <w:r>
        <w:object w:dxaOrig="5448" w:dyaOrig="19308">
          <v:shape id="_x0000_i1027" type="#_x0000_t75" style="width:182.4pt;height:645.6pt" o:ole="">
            <v:imagedata r:id="rId13" o:title=""/>
          </v:shape>
          <o:OLEObject Type="Embed" ProgID="Visio.Drawing.15" ShapeID="_x0000_i1027" DrawAspect="Content" ObjectID="_1637363630" r:id="rId14"/>
        </w:object>
      </w:r>
    </w:p>
    <w:p w:rsidR="00C20441" w:rsidRDefault="00A66B39" w:rsidP="00C20441">
      <w:pPr>
        <w:spacing w:line="259" w:lineRule="auto"/>
        <w:jc w:val="center"/>
      </w:pPr>
      <w:r>
        <w:t>Рисунок 4.4 – С</w:t>
      </w:r>
      <w:r w:rsidR="00C20441">
        <w:t>труктурная схема печати данных</w:t>
      </w:r>
    </w:p>
    <w:p w:rsidR="00C7049A" w:rsidRDefault="003920F4" w:rsidP="00C20441">
      <w:pPr>
        <w:spacing w:line="259" w:lineRule="auto"/>
        <w:jc w:val="center"/>
      </w:pPr>
      <w:r>
        <w:object w:dxaOrig="7596" w:dyaOrig="8952">
          <v:shape id="_x0000_i1028" type="#_x0000_t75" style="width:249.6pt;height:295.2pt" o:ole="">
            <v:imagedata r:id="rId15" o:title=""/>
          </v:shape>
          <o:OLEObject Type="Embed" ProgID="Visio.Drawing.15" ShapeID="_x0000_i1028" DrawAspect="Content" ObjectID="_1637363631" r:id="rId16"/>
        </w:object>
      </w:r>
    </w:p>
    <w:p w:rsidR="00485F72" w:rsidRDefault="00A66B39" w:rsidP="00407BDA">
      <w:pPr>
        <w:spacing w:line="259" w:lineRule="auto"/>
        <w:jc w:val="center"/>
      </w:pPr>
      <w:r>
        <w:t>Рисунок 4.5 – С</w:t>
      </w:r>
      <w:r w:rsidR="003A7FEC">
        <w:t>труктурная схема печати данных</w:t>
      </w:r>
      <w:r w:rsidR="00485F72">
        <w:t xml:space="preserve"> (если нажали клавишу вверх)</w:t>
      </w:r>
    </w:p>
    <w:p w:rsidR="00407BDA" w:rsidRDefault="00407BDA" w:rsidP="00407BDA">
      <w:pPr>
        <w:spacing w:line="259" w:lineRule="auto"/>
        <w:jc w:val="center"/>
      </w:pPr>
    </w:p>
    <w:p w:rsidR="00F44BC3" w:rsidRDefault="003920F4" w:rsidP="00485F72">
      <w:pPr>
        <w:spacing w:line="259" w:lineRule="auto"/>
        <w:jc w:val="center"/>
      </w:pPr>
      <w:r>
        <w:object w:dxaOrig="9505" w:dyaOrig="9084">
          <v:shape id="_x0000_i1029" type="#_x0000_t75" style="width:283.2pt;height:271.2pt" o:ole="">
            <v:imagedata r:id="rId17" o:title=""/>
          </v:shape>
          <o:OLEObject Type="Embed" ProgID="Visio.Drawing.15" ShapeID="_x0000_i1029" DrawAspect="Content" ObjectID="_1637363632" r:id="rId18"/>
        </w:object>
      </w:r>
    </w:p>
    <w:p w:rsidR="00031798" w:rsidRDefault="00A66B39" w:rsidP="00407BDA">
      <w:pPr>
        <w:spacing w:line="259" w:lineRule="auto"/>
        <w:jc w:val="center"/>
      </w:pPr>
      <w:r>
        <w:t>Рисунок 4.6 – С</w:t>
      </w:r>
      <w:r w:rsidR="00F44BC3">
        <w:t>труктурная схема печати данных (</w:t>
      </w:r>
      <w:r w:rsidR="00407BDA">
        <w:t xml:space="preserve">если нажали клавишу </w:t>
      </w:r>
      <w:r w:rsidR="003920F4">
        <w:rPr>
          <w:lang w:val="en-US"/>
        </w:rPr>
        <w:t>esc</w:t>
      </w:r>
      <w:r w:rsidR="00F44BC3">
        <w:t>)</w:t>
      </w:r>
    </w:p>
    <w:p w:rsidR="0056060D" w:rsidRDefault="0056060D" w:rsidP="00407BDA">
      <w:pPr>
        <w:spacing w:line="259" w:lineRule="auto"/>
        <w:jc w:val="center"/>
      </w:pPr>
    </w:p>
    <w:p w:rsidR="0056060D" w:rsidRDefault="0056060D" w:rsidP="00407BDA">
      <w:pPr>
        <w:spacing w:line="259" w:lineRule="auto"/>
        <w:jc w:val="center"/>
      </w:pPr>
      <w:r>
        <w:object w:dxaOrig="15325" w:dyaOrig="31489">
          <v:shape id="_x0000_i1030" type="#_x0000_t75" style="width:318.6pt;height:655.2pt" o:ole="">
            <v:imagedata r:id="rId19" o:title=""/>
          </v:shape>
          <o:OLEObject Type="Embed" ProgID="Visio.Drawing.15" ShapeID="_x0000_i1030" DrawAspect="Content" ObjectID="_1637363633" r:id="rId20"/>
        </w:object>
      </w:r>
    </w:p>
    <w:p w:rsidR="0056060D" w:rsidRDefault="0056060D" w:rsidP="0056060D">
      <w:pPr>
        <w:spacing w:line="259" w:lineRule="auto"/>
        <w:jc w:val="center"/>
      </w:pPr>
      <w:r>
        <w:t>Рисунок 4.</w:t>
      </w:r>
      <w:r w:rsidR="00AC7022">
        <w:t>7</w:t>
      </w:r>
      <w:r w:rsidR="00A66B39">
        <w:t xml:space="preserve"> – С</w:t>
      </w:r>
      <w:r>
        <w:t>труктурная схема печати данных (если нажали клавишу вниз)</w:t>
      </w:r>
    </w:p>
    <w:p w:rsidR="0056060D" w:rsidRDefault="00734C25" w:rsidP="00407BDA">
      <w:pPr>
        <w:spacing w:line="259" w:lineRule="auto"/>
        <w:jc w:val="center"/>
      </w:pPr>
      <w:r>
        <w:object w:dxaOrig="7669" w:dyaOrig="13753">
          <v:shape id="_x0000_i1031" type="#_x0000_t75" style="width:158.4pt;height:283.2pt" o:ole="">
            <v:imagedata r:id="rId21" o:title=""/>
          </v:shape>
          <o:OLEObject Type="Embed" ProgID="Visio.Drawing.15" ShapeID="_x0000_i1031" DrawAspect="Content" ObjectID="_1637363634" r:id="rId22"/>
        </w:object>
      </w:r>
    </w:p>
    <w:p w:rsidR="00734C25" w:rsidRDefault="00A66B39" w:rsidP="00734C25">
      <w:pPr>
        <w:spacing w:line="259" w:lineRule="auto"/>
        <w:jc w:val="center"/>
      </w:pPr>
      <w:r>
        <w:t>Рисунок 4.8 – С</w:t>
      </w:r>
      <w:r w:rsidR="00734C25">
        <w:t>труктурная схема печати данных (если нажали клавишу вправо)</w:t>
      </w:r>
    </w:p>
    <w:p w:rsidR="00734C25" w:rsidRDefault="00734C25" w:rsidP="00734C25">
      <w:pPr>
        <w:spacing w:line="259" w:lineRule="auto"/>
        <w:jc w:val="center"/>
      </w:pPr>
      <w:r>
        <w:object w:dxaOrig="7669" w:dyaOrig="13765">
          <v:shape id="_x0000_i1032" type="#_x0000_t75" style="width:177pt;height:318pt" o:ole="">
            <v:imagedata r:id="rId23" o:title=""/>
          </v:shape>
          <o:OLEObject Type="Embed" ProgID="Visio.Drawing.15" ShapeID="_x0000_i1032" DrawAspect="Content" ObjectID="_1637363635" r:id="rId24"/>
        </w:object>
      </w:r>
    </w:p>
    <w:p w:rsidR="00734C25" w:rsidRDefault="00734C25" w:rsidP="00734C25">
      <w:pPr>
        <w:spacing w:line="259" w:lineRule="auto"/>
        <w:jc w:val="center"/>
      </w:pPr>
      <w:r>
        <w:t>Рисунок 4.</w:t>
      </w:r>
      <w:r w:rsidR="00955855">
        <w:t>9</w:t>
      </w:r>
      <w:r w:rsidR="00A66B39">
        <w:t xml:space="preserve"> – С</w:t>
      </w:r>
      <w:r>
        <w:t>труктурная схема печати данных (если нажали клавишу влево)</w:t>
      </w:r>
    </w:p>
    <w:p w:rsidR="00734C25" w:rsidRDefault="0082077B" w:rsidP="00407BDA">
      <w:pPr>
        <w:spacing w:line="259" w:lineRule="auto"/>
        <w:jc w:val="center"/>
      </w:pPr>
      <w:r>
        <w:object w:dxaOrig="13776" w:dyaOrig="27744">
          <v:shape id="_x0000_i1033" type="#_x0000_t75" style="width:324.6pt;height:653.4pt" o:ole="">
            <v:imagedata r:id="rId25" o:title=""/>
          </v:shape>
          <o:OLEObject Type="Embed" ProgID="Visio.Drawing.15" ShapeID="_x0000_i1033" DrawAspect="Content" ObjectID="_1637363636" r:id="rId26"/>
        </w:object>
      </w:r>
    </w:p>
    <w:p w:rsidR="002A4583" w:rsidRPr="00D01801" w:rsidRDefault="00A66B39" w:rsidP="005F0B3D">
      <w:pPr>
        <w:spacing w:line="259" w:lineRule="auto"/>
        <w:jc w:val="center"/>
      </w:pPr>
      <w:r>
        <w:t>Рисунок 4.10 – С</w:t>
      </w:r>
      <w:r w:rsidR="002A4583">
        <w:t xml:space="preserve">труктурная схема печати данных (если нажали клавишу </w:t>
      </w:r>
      <w:r w:rsidR="001D4C49">
        <w:rPr>
          <w:lang w:val="en-US"/>
        </w:rPr>
        <w:t>del</w:t>
      </w:r>
      <w:r w:rsidR="002A4583">
        <w:t>)</w:t>
      </w:r>
    </w:p>
    <w:p w:rsidR="00D01801" w:rsidRDefault="00E44AC1" w:rsidP="005F0B3D">
      <w:pPr>
        <w:spacing w:line="259" w:lineRule="auto"/>
        <w:jc w:val="center"/>
      </w:pPr>
      <w:r>
        <w:object w:dxaOrig="8485" w:dyaOrig="22597">
          <v:shape id="_x0000_i1034" type="#_x0000_t75" style="width:243pt;height:646.2pt" o:ole="">
            <v:imagedata r:id="rId27" o:title=""/>
          </v:shape>
          <o:OLEObject Type="Embed" ProgID="Visio.Drawing.15" ShapeID="_x0000_i1034" DrawAspect="Content" ObjectID="_1637363637" r:id="rId28"/>
        </w:object>
      </w:r>
    </w:p>
    <w:p w:rsidR="008A093B" w:rsidRPr="00D01801" w:rsidRDefault="00A66B39" w:rsidP="008A093B">
      <w:pPr>
        <w:spacing w:line="259" w:lineRule="auto"/>
        <w:jc w:val="center"/>
      </w:pPr>
      <w:r>
        <w:t>Рисунок 4.11 – С</w:t>
      </w:r>
      <w:r w:rsidR="008A093B">
        <w:t xml:space="preserve">труктурная схема печати данных (если нажали клавишу </w:t>
      </w:r>
      <w:r w:rsidR="008A093B">
        <w:rPr>
          <w:lang w:val="en-US"/>
        </w:rPr>
        <w:t>enter</w:t>
      </w:r>
      <w:r w:rsidR="008A093B">
        <w:t>)</w:t>
      </w:r>
    </w:p>
    <w:p w:rsidR="008A093B" w:rsidRDefault="00461D15" w:rsidP="005F0B3D">
      <w:pPr>
        <w:spacing w:line="259" w:lineRule="auto"/>
        <w:jc w:val="center"/>
      </w:pPr>
      <w:r>
        <w:object w:dxaOrig="9505" w:dyaOrig="11797">
          <v:shape id="_x0000_i1035" type="#_x0000_t75" style="width:236.4pt;height:293.4pt" o:ole="">
            <v:imagedata r:id="rId29" o:title=""/>
          </v:shape>
          <o:OLEObject Type="Embed" ProgID="Visio.Drawing.15" ShapeID="_x0000_i1035" DrawAspect="Content" ObjectID="_1637363638" r:id="rId30"/>
        </w:object>
      </w:r>
    </w:p>
    <w:p w:rsidR="00461D15" w:rsidRPr="00D01801" w:rsidRDefault="00A66B39" w:rsidP="00461D15">
      <w:pPr>
        <w:spacing w:line="259" w:lineRule="auto"/>
        <w:jc w:val="center"/>
      </w:pPr>
      <w:r>
        <w:t>Рисунок 4.12 – С</w:t>
      </w:r>
      <w:r w:rsidR="00461D15">
        <w:t xml:space="preserve">труктурная схема печати данных (если нажали клавишу </w:t>
      </w:r>
      <w:r w:rsidR="00461D15">
        <w:rPr>
          <w:lang w:val="en-US"/>
        </w:rPr>
        <w:t>s</w:t>
      </w:r>
      <w:r w:rsidR="00461D15" w:rsidRPr="00461D15">
        <w:t>/</w:t>
      </w:r>
      <w:r w:rsidR="00461D15">
        <w:t>ы)</w:t>
      </w:r>
    </w:p>
    <w:p w:rsidR="00461D15" w:rsidRDefault="00461D15" w:rsidP="005F0B3D">
      <w:pPr>
        <w:spacing w:line="259" w:lineRule="auto"/>
        <w:jc w:val="center"/>
      </w:pPr>
      <w:r>
        <w:object w:dxaOrig="9505" w:dyaOrig="11797">
          <v:shape id="_x0000_i1036" type="#_x0000_t75" style="width:265.2pt;height:329.4pt" o:ole="">
            <v:imagedata r:id="rId31" o:title=""/>
          </v:shape>
          <o:OLEObject Type="Embed" ProgID="Visio.Drawing.15" ShapeID="_x0000_i1036" DrawAspect="Content" ObjectID="_1637363639" r:id="rId32"/>
        </w:object>
      </w:r>
    </w:p>
    <w:p w:rsidR="00461D15" w:rsidRPr="00D01801" w:rsidRDefault="00A66B39" w:rsidP="00461D15">
      <w:pPr>
        <w:spacing w:line="259" w:lineRule="auto"/>
        <w:jc w:val="center"/>
      </w:pPr>
      <w:r>
        <w:t>Рисунок 4.13 – С</w:t>
      </w:r>
      <w:r w:rsidR="00461D15">
        <w:t xml:space="preserve">труктурная схема печати данных (если нажали клавишу </w:t>
      </w:r>
      <w:r w:rsidR="00461D15">
        <w:rPr>
          <w:lang w:val="en-US"/>
        </w:rPr>
        <w:t>n</w:t>
      </w:r>
      <w:r w:rsidR="00461D15" w:rsidRPr="00461D15">
        <w:t>/</w:t>
      </w:r>
      <w:r w:rsidR="00461D15">
        <w:t>т)</w:t>
      </w:r>
    </w:p>
    <w:p w:rsidR="00461D15" w:rsidRDefault="00FB1E18" w:rsidP="005F0B3D">
      <w:pPr>
        <w:spacing w:line="259" w:lineRule="auto"/>
        <w:jc w:val="center"/>
      </w:pPr>
      <w:r>
        <w:object w:dxaOrig="3468" w:dyaOrig="6877">
          <v:shape id="_x0000_i1037" type="#_x0000_t75" style="width:81.6pt;height:161.4pt" o:ole="">
            <v:imagedata r:id="rId33" o:title=""/>
          </v:shape>
          <o:OLEObject Type="Embed" ProgID="Visio.Drawing.15" ShapeID="_x0000_i1037" DrawAspect="Content" ObjectID="_1637363640" r:id="rId34"/>
        </w:object>
      </w:r>
    </w:p>
    <w:p w:rsidR="00D40263" w:rsidRPr="00D01801" w:rsidRDefault="00A66B39" w:rsidP="00D40263">
      <w:pPr>
        <w:spacing w:line="259" w:lineRule="auto"/>
        <w:jc w:val="center"/>
      </w:pPr>
      <w:r>
        <w:t>Рисунок 4.14 – С</w:t>
      </w:r>
      <w:r w:rsidR="00D40263">
        <w:t xml:space="preserve">труктурная схема печати данных (если нажали клавишу </w:t>
      </w:r>
      <w:r w:rsidR="00D40263">
        <w:rPr>
          <w:lang w:val="en-US"/>
        </w:rPr>
        <w:t>h</w:t>
      </w:r>
      <w:r w:rsidR="00D40263" w:rsidRPr="00461D15">
        <w:t>/</w:t>
      </w:r>
      <w:r w:rsidR="00D40263">
        <w:t>р)</w:t>
      </w:r>
    </w:p>
    <w:p w:rsidR="00D40263" w:rsidRDefault="00FB1E18" w:rsidP="005F0B3D">
      <w:pPr>
        <w:spacing w:line="259" w:lineRule="auto"/>
        <w:jc w:val="center"/>
      </w:pPr>
      <w:r>
        <w:object w:dxaOrig="11953" w:dyaOrig="20604">
          <v:shape id="_x0000_i1038" type="#_x0000_t75" style="width:272.4pt;height:471pt" o:ole="">
            <v:imagedata r:id="rId35" o:title=""/>
          </v:shape>
          <o:OLEObject Type="Embed" ProgID="Visio.Drawing.15" ShapeID="_x0000_i1038" DrawAspect="Content" ObjectID="_1637363641" r:id="rId36"/>
        </w:object>
      </w:r>
    </w:p>
    <w:p w:rsidR="00FB1E18" w:rsidRDefault="00FB1E18" w:rsidP="00FB1E18">
      <w:pPr>
        <w:spacing w:line="259" w:lineRule="auto"/>
        <w:jc w:val="center"/>
      </w:pPr>
      <w:r>
        <w:t>Рисунок 4.15 – Сортировка данных</w:t>
      </w:r>
    </w:p>
    <w:p w:rsidR="00FB1E18" w:rsidRPr="00D01801" w:rsidRDefault="00FB1E18" w:rsidP="00FB1E18">
      <w:pPr>
        <w:spacing w:line="259" w:lineRule="auto"/>
        <w:jc w:val="center"/>
      </w:pPr>
      <w:r>
        <w:object w:dxaOrig="9505" w:dyaOrig="29172">
          <v:shape id="_x0000_i1039" type="#_x0000_t75" style="width:218.4pt;height:667.8pt" o:ole="">
            <v:imagedata r:id="rId37" o:title=""/>
          </v:shape>
          <o:OLEObject Type="Embed" ProgID="Visio.Drawing.15" ShapeID="_x0000_i1039" DrawAspect="Content" ObjectID="_1637363642" r:id="rId38"/>
        </w:object>
      </w:r>
    </w:p>
    <w:p w:rsidR="00FB1E18" w:rsidRDefault="00FB1E18" w:rsidP="00FB1E18">
      <w:pPr>
        <w:spacing w:line="259" w:lineRule="auto"/>
        <w:jc w:val="center"/>
      </w:pPr>
      <w:r>
        <w:t>Рисунок 4.16 – Редактирование полей</w:t>
      </w:r>
    </w:p>
    <w:p w:rsidR="00FB1E18" w:rsidRDefault="00FB1E18" w:rsidP="005F0B3D">
      <w:pPr>
        <w:spacing w:line="259" w:lineRule="auto"/>
        <w:jc w:val="center"/>
      </w:pPr>
      <w:r>
        <w:object w:dxaOrig="7020" w:dyaOrig="9769">
          <v:shape id="_x0000_i1040" type="#_x0000_t75" style="width:228pt;height:317.4pt" o:ole="">
            <v:imagedata r:id="rId39" o:title=""/>
          </v:shape>
          <o:OLEObject Type="Embed" ProgID="Visio.Drawing.15" ShapeID="_x0000_i1040" DrawAspect="Content" ObjectID="_1637363643" r:id="rId40"/>
        </w:object>
      </w:r>
    </w:p>
    <w:p w:rsidR="00FB1E18" w:rsidRDefault="00FB1E18" w:rsidP="00FB1E18">
      <w:pPr>
        <w:spacing w:line="259" w:lineRule="auto"/>
        <w:jc w:val="center"/>
      </w:pPr>
      <w:r>
        <w:t>Рисунок 4.17 – Редактирование полей (если нажали вправо)</w:t>
      </w:r>
    </w:p>
    <w:p w:rsidR="00FB1E18" w:rsidRDefault="00FB1E18" w:rsidP="005F0B3D">
      <w:pPr>
        <w:spacing w:line="259" w:lineRule="auto"/>
        <w:jc w:val="center"/>
      </w:pPr>
      <w:r>
        <w:object w:dxaOrig="7020" w:dyaOrig="9769">
          <v:shape id="_x0000_i1041" type="#_x0000_t75" style="width:231pt;height:321pt" o:ole="">
            <v:imagedata r:id="rId41" o:title=""/>
          </v:shape>
          <o:OLEObject Type="Embed" ProgID="Visio.Drawing.15" ShapeID="_x0000_i1041" DrawAspect="Content" ObjectID="_1637363644" r:id="rId42"/>
        </w:object>
      </w:r>
    </w:p>
    <w:p w:rsidR="00FB1E18" w:rsidRDefault="00FB1E18" w:rsidP="00FB1E18">
      <w:pPr>
        <w:spacing w:line="259" w:lineRule="auto"/>
        <w:jc w:val="center"/>
      </w:pPr>
      <w:r>
        <w:t>Рисунок 4.18 – Редактирование полей (если нажали влево)</w:t>
      </w:r>
    </w:p>
    <w:p w:rsidR="00FB1E18" w:rsidRDefault="000B4DC6" w:rsidP="005F0B3D">
      <w:pPr>
        <w:spacing w:line="259" w:lineRule="auto"/>
        <w:jc w:val="center"/>
      </w:pPr>
      <w:r>
        <w:object w:dxaOrig="12073" w:dyaOrig="13800">
          <v:shape id="_x0000_i1042" type="#_x0000_t75" style="width:342pt;height:391.2pt" o:ole="">
            <v:imagedata r:id="rId43" o:title=""/>
          </v:shape>
          <o:OLEObject Type="Embed" ProgID="Visio.Drawing.15" ShapeID="_x0000_i1042" DrawAspect="Content" ObjectID="_1637363645" r:id="rId44"/>
        </w:object>
      </w:r>
    </w:p>
    <w:p w:rsidR="00FB1E18" w:rsidRDefault="00FB1E18" w:rsidP="00FB1E18">
      <w:pPr>
        <w:spacing w:line="259" w:lineRule="auto"/>
        <w:jc w:val="center"/>
      </w:pPr>
      <w:r>
        <w:t xml:space="preserve">Рисунок 4.19 – Редактирование полей (если нажали </w:t>
      </w:r>
      <w:r>
        <w:rPr>
          <w:lang w:val="en-US"/>
        </w:rPr>
        <w:t>enter</w:t>
      </w:r>
      <w:r>
        <w:t>)</w:t>
      </w:r>
    </w:p>
    <w:p w:rsidR="00FB1E18" w:rsidRDefault="000B4DC6" w:rsidP="005F0B3D">
      <w:pPr>
        <w:spacing w:line="259" w:lineRule="auto"/>
        <w:jc w:val="center"/>
      </w:pPr>
      <w:r>
        <w:object w:dxaOrig="3481" w:dyaOrig="5461">
          <v:shape id="_x0000_i1043" type="#_x0000_t75" style="width:145.8pt;height:228.6pt" o:ole="">
            <v:imagedata r:id="rId45" o:title=""/>
          </v:shape>
          <o:OLEObject Type="Embed" ProgID="Visio.Drawing.15" ShapeID="_x0000_i1043" DrawAspect="Content" ObjectID="_1637363646" r:id="rId46"/>
        </w:object>
      </w:r>
    </w:p>
    <w:p w:rsidR="000C70EC" w:rsidRPr="000C70EC" w:rsidRDefault="000C70EC" w:rsidP="000C70EC">
      <w:pPr>
        <w:spacing w:line="259" w:lineRule="auto"/>
        <w:jc w:val="center"/>
      </w:pPr>
      <w:r>
        <w:t>Рисунок 4.</w:t>
      </w:r>
      <w:r w:rsidRPr="000C70EC">
        <w:t>20</w:t>
      </w:r>
      <w:r>
        <w:t xml:space="preserve"> – Своя функция</w:t>
      </w:r>
    </w:p>
    <w:p w:rsidR="000C70EC" w:rsidRDefault="000B4DC6" w:rsidP="005F0B3D">
      <w:pPr>
        <w:spacing w:line="259" w:lineRule="auto"/>
        <w:jc w:val="center"/>
      </w:pPr>
      <w:r>
        <w:object w:dxaOrig="5874" w:dyaOrig="16104">
          <v:shape id="_x0000_i1044" type="#_x0000_t75" style="width:243.6pt;height:667.8pt" o:ole="">
            <v:imagedata r:id="rId47" o:title=""/>
          </v:shape>
          <o:OLEObject Type="Embed" ProgID="Visio.Drawing.15" ShapeID="_x0000_i1044" DrawAspect="Content" ObjectID="_1637363647" r:id="rId48"/>
        </w:object>
      </w:r>
    </w:p>
    <w:p w:rsidR="000B4DC6" w:rsidRPr="000C70EC" w:rsidRDefault="000B4DC6" w:rsidP="000B4DC6">
      <w:pPr>
        <w:spacing w:line="259" w:lineRule="auto"/>
        <w:jc w:val="center"/>
      </w:pPr>
      <w:r>
        <w:t>Рисунок 4.</w:t>
      </w:r>
      <w:r w:rsidR="004B7B16">
        <w:t>21</w:t>
      </w:r>
      <w:r>
        <w:t xml:space="preserve"> – Удаление элем</w:t>
      </w:r>
      <w:r w:rsidR="004B7B16">
        <w:t>е</w:t>
      </w:r>
      <w:r>
        <w:t>нта</w:t>
      </w:r>
    </w:p>
    <w:p w:rsidR="000B4DC6" w:rsidRDefault="005360B0" w:rsidP="005F0B3D">
      <w:pPr>
        <w:spacing w:line="259" w:lineRule="auto"/>
        <w:jc w:val="center"/>
      </w:pPr>
      <w:r>
        <w:object w:dxaOrig="8665" w:dyaOrig="13021">
          <v:shape id="_x0000_i1045" type="#_x0000_t75" style="width:198.6pt;height:298.8pt" o:ole="">
            <v:imagedata r:id="rId49" o:title=""/>
          </v:shape>
          <o:OLEObject Type="Embed" ProgID="Visio.Drawing.15" ShapeID="_x0000_i1045" DrawAspect="Content" ObjectID="_1637363648" r:id="rId50"/>
        </w:object>
      </w:r>
    </w:p>
    <w:p w:rsidR="00320D35" w:rsidRDefault="00320D35" w:rsidP="00320D35">
      <w:pPr>
        <w:spacing w:line="259" w:lineRule="auto"/>
        <w:jc w:val="center"/>
      </w:pPr>
      <w:r>
        <w:t>Рисунок 4.22 – Выделение памяти</w:t>
      </w:r>
    </w:p>
    <w:p w:rsidR="00320D35" w:rsidRPr="000C70EC" w:rsidRDefault="00316C8B" w:rsidP="00320D35">
      <w:pPr>
        <w:spacing w:line="259" w:lineRule="auto"/>
        <w:jc w:val="center"/>
      </w:pPr>
      <w:r>
        <w:object w:dxaOrig="11281" w:dyaOrig="18865">
          <v:shape id="_x0000_i1046" type="#_x0000_t75" style="width:201pt;height:336pt" o:ole="">
            <v:imagedata r:id="rId51" o:title=""/>
          </v:shape>
          <o:OLEObject Type="Embed" ProgID="Visio.Drawing.15" ShapeID="_x0000_i1046" DrawAspect="Content" ObjectID="_1637363649" r:id="rId52"/>
        </w:object>
      </w:r>
    </w:p>
    <w:p w:rsidR="00320D35" w:rsidRDefault="00320D35" w:rsidP="00320D35">
      <w:pPr>
        <w:spacing w:line="259" w:lineRule="auto"/>
        <w:jc w:val="center"/>
      </w:pPr>
      <w:r>
        <w:t>Рисунок 4.23 – Ввод данных</w:t>
      </w:r>
    </w:p>
    <w:p w:rsidR="00320D35" w:rsidRDefault="00316C8B" w:rsidP="005F0B3D">
      <w:pPr>
        <w:spacing w:line="259" w:lineRule="auto"/>
        <w:jc w:val="center"/>
      </w:pPr>
      <w:r>
        <w:object w:dxaOrig="15529" w:dyaOrig="26472">
          <v:shape id="_x0000_i1047" type="#_x0000_t75" style="width:388.8pt;height:661.8pt" o:ole="">
            <v:imagedata r:id="rId53" o:title=""/>
          </v:shape>
          <o:OLEObject Type="Embed" ProgID="Visio.Drawing.15" ShapeID="_x0000_i1047" DrawAspect="Content" ObjectID="_1637363650" r:id="rId54"/>
        </w:object>
      </w:r>
    </w:p>
    <w:p w:rsidR="00316C8B" w:rsidRDefault="00316C8B" w:rsidP="00316C8B">
      <w:pPr>
        <w:spacing w:line="259" w:lineRule="auto"/>
        <w:jc w:val="center"/>
      </w:pPr>
      <w:r>
        <w:t>Рисунок 4.</w:t>
      </w:r>
      <w:r w:rsidR="000E4EDE">
        <w:t>24</w:t>
      </w:r>
      <w:r>
        <w:t xml:space="preserve"> – Запись данных в бинарный и текстовый файл</w:t>
      </w:r>
    </w:p>
    <w:p w:rsidR="000E4EDE" w:rsidRDefault="000E4EDE" w:rsidP="00316C8B">
      <w:pPr>
        <w:spacing w:line="259" w:lineRule="auto"/>
        <w:jc w:val="center"/>
      </w:pPr>
      <w:r>
        <w:object w:dxaOrig="10261" w:dyaOrig="21324">
          <v:shape id="_x0000_i1048" type="#_x0000_t75" style="width:316.8pt;height:658.8pt" o:ole="">
            <v:imagedata r:id="rId55" o:title=""/>
          </v:shape>
          <o:OLEObject Type="Embed" ProgID="Visio.Drawing.15" ShapeID="_x0000_i1048" DrawAspect="Content" ObjectID="_1637363651" r:id="rId56"/>
        </w:object>
      </w:r>
    </w:p>
    <w:p w:rsidR="000E4EDE" w:rsidRDefault="000E4EDE" w:rsidP="000E4EDE">
      <w:pPr>
        <w:spacing w:line="259" w:lineRule="auto"/>
        <w:jc w:val="center"/>
      </w:pPr>
      <w:r>
        <w:t>Рисунок 4.25 – Чтение из текстового файла</w:t>
      </w:r>
    </w:p>
    <w:p w:rsidR="00316C8B" w:rsidRDefault="000E4EDE" w:rsidP="005F0B3D">
      <w:pPr>
        <w:spacing w:line="259" w:lineRule="auto"/>
        <w:jc w:val="center"/>
      </w:pPr>
      <w:r>
        <w:object w:dxaOrig="10261" w:dyaOrig="21324">
          <v:shape id="_x0000_i1049" type="#_x0000_t75" style="width:316.8pt;height:657.6pt" o:ole="">
            <v:imagedata r:id="rId57" o:title=""/>
          </v:shape>
          <o:OLEObject Type="Embed" ProgID="Visio.Drawing.15" ShapeID="_x0000_i1049" DrawAspect="Content" ObjectID="_1637363652" r:id="rId58"/>
        </w:object>
      </w:r>
    </w:p>
    <w:p w:rsidR="000E4EDE" w:rsidRDefault="000E4EDE" w:rsidP="000E4EDE">
      <w:pPr>
        <w:spacing w:line="259" w:lineRule="auto"/>
        <w:jc w:val="center"/>
      </w:pPr>
      <w:r>
        <w:t>Рисунок 4.26 – Чтение из бинарного файла</w:t>
      </w:r>
    </w:p>
    <w:p w:rsidR="000E4EDE" w:rsidRDefault="00ED238F" w:rsidP="005F0B3D">
      <w:pPr>
        <w:spacing w:line="259" w:lineRule="auto"/>
        <w:jc w:val="center"/>
      </w:pPr>
      <w:r>
        <w:object w:dxaOrig="9744" w:dyaOrig="24349">
          <v:shape id="_x0000_i1050" type="#_x0000_t75" style="width:265.2pt;height:662.4pt" o:ole="">
            <v:imagedata r:id="rId59" o:title=""/>
          </v:shape>
          <o:OLEObject Type="Embed" ProgID="Visio.Drawing.15" ShapeID="_x0000_i1050" DrawAspect="Content" ObjectID="_1637363653" r:id="rId60"/>
        </w:object>
      </w:r>
    </w:p>
    <w:p w:rsidR="00ED238F" w:rsidRDefault="00ED238F" w:rsidP="00ED238F">
      <w:pPr>
        <w:spacing w:line="259" w:lineRule="auto"/>
        <w:jc w:val="center"/>
      </w:pPr>
      <w:r>
        <w:t>Рисунок 4.27 – Поиск</w:t>
      </w:r>
    </w:p>
    <w:p w:rsidR="00ED238F" w:rsidRDefault="00ED238F" w:rsidP="005F0B3D">
      <w:pPr>
        <w:spacing w:line="259" w:lineRule="auto"/>
        <w:jc w:val="center"/>
      </w:pPr>
      <w:r>
        <w:object w:dxaOrig="6408" w:dyaOrig="17742">
          <v:shape id="_x0000_i1051" type="#_x0000_t75" style="width:240.6pt;height:666pt" o:ole="">
            <v:imagedata r:id="rId61" o:title=""/>
          </v:shape>
          <o:OLEObject Type="Embed" ProgID="Visio.Drawing.15" ShapeID="_x0000_i1051" DrawAspect="Content" ObjectID="_1637363654" r:id="rId62"/>
        </w:object>
      </w:r>
    </w:p>
    <w:p w:rsidR="00ED238F" w:rsidRPr="00D01801" w:rsidRDefault="00ED238F" w:rsidP="0042057A">
      <w:pPr>
        <w:spacing w:line="259" w:lineRule="auto"/>
        <w:jc w:val="center"/>
      </w:pPr>
      <w:r>
        <w:t>Рисунок 4.28 – Основное меню</w:t>
      </w:r>
    </w:p>
    <w:p w:rsidR="001A23EC" w:rsidRPr="00046BEC" w:rsidRDefault="00046BEC" w:rsidP="00FF1D48">
      <w:pPr>
        <w:pStyle w:val="2"/>
      </w:pPr>
      <w:bookmarkStart w:id="10" w:name="_Toc26744184"/>
      <w:r>
        <w:lastRenderedPageBreak/>
        <w:t>О</w:t>
      </w:r>
      <w:r w:rsidRPr="00046BEC">
        <w:t>боснование состава технических и программных средств</w:t>
      </w:r>
      <w:bookmarkEnd w:id="10"/>
    </w:p>
    <w:p w:rsidR="001A23EC" w:rsidRDefault="00046BEC" w:rsidP="001A23EC">
      <w:r w:rsidRPr="00046BEC">
        <w:t xml:space="preserve">Для написания </w:t>
      </w:r>
      <w:r>
        <w:t xml:space="preserve">программы была выбрана операционная система </w:t>
      </w:r>
      <w:r>
        <w:rPr>
          <w:lang w:val="en-US"/>
        </w:rPr>
        <w:t>Windows</w:t>
      </w:r>
      <w:r>
        <w:t>, так как она самая распространённая. В</w:t>
      </w:r>
      <w:r w:rsidR="00A74502">
        <w:t xml:space="preserve"> качестве среды разработки было выбрано </w:t>
      </w:r>
      <w:r>
        <w:rPr>
          <w:lang w:val="en-US"/>
        </w:rPr>
        <w:t>Visual</w:t>
      </w:r>
      <w:r w:rsidRPr="00046BEC">
        <w:t xml:space="preserve"> </w:t>
      </w:r>
      <w:r>
        <w:rPr>
          <w:lang w:val="en-US"/>
        </w:rPr>
        <w:t>Studio</w:t>
      </w:r>
      <w:r w:rsidRPr="00046BEC">
        <w:t xml:space="preserve"> 2019. </w:t>
      </w:r>
      <w:r>
        <w:t xml:space="preserve">В качестве языка программирования был выбран язык высокого уровня </w:t>
      </w:r>
      <w:r>
        <w:rPr>
          <w:lang w:val="en-US"/>
        </w:rPr>
        <w:t>C</w:t>
      </w:r>
      <w:r w:rsidRPr="00046BEC">
        <w:t>++.</w:t>
      </w:r>
      <w:r>
        <w:t xml:space="preserve"> </w:t>
      </w:r>
    </w:p>
    <w:p w:rsidR="004E5A08" w:rsidRDefault="0072750F" w:rsidP="004E5A08">
      <w:r w:rsidRPr="0072750F">
        <w:t xml:space="preserve">По умолчанию программа расположена на гибком диске 3,5 дюйма. В состав программы входит исполняемый файл </w:t>
      </w:r>
      <w:r w:rsidRPr="0072750F">
        <w:rPr>
          <w:lang w:val="en-US"/>
        </w:rPr>
        <w:t>Kursach</w:t>
      </w:r>
      <w:r w:rsidRPr="0072750F">
        <w:t>_</w:t>
      </w:r>
      <w:r w:rsidRPr="0072750F">
        <w:rPr>
          <w:lang w:val="en-US"/>
        </w:rPr>
        <w:t>IIP</w:t>
      </w:r>
      <w:r w:rsidRPr="0072750F">
        <w:t>.exe. Именно с запуска файла Kursach_IIP.exe начинается работа приложения. Следующий шаг после запуска исполняемого файла состоит в формировании начальной базы данных, т.к. в исходном варианте файл с</w:t>
      </w:r>
      <w:r w:rsidR="004F4F1B">
        <w:t>о</w:t>
      </w:r>
      <w:r w:rsidRPr="0072750F">
        <w:t xml:space="preserve"> сформированной справочной системой отсутствует. Формирование БД исключительная прерогатива конечного пользователя. Использование защиты от несанкционированного использования и копирования не предусмотрено.</w:t>
      </w:r>
    </w:p>
    <w:p w:rsidR="00343655" w:rsidRDefault="00343655" w:rsidP="00343655">
      <w:pPr>
        <w:spacing w:line="259" w:lineRule="auto"/>
        <w:jc w:val="left"/>
      </w:pPr>
      <w:r>
        <w:br w:type="page"/>
      </w:r>
    </w:p>
    <w:p w:rsidR="00343655" w:rsidRDefault="00FA05D3" w:rsidP="00FA05D3">
      <w:pPr>
        <w:pStyle w:val="1"/>
      </w:pPr>
      <w:bookmarkStart w:id="11" w:name="_Toc26744185"/>
      <w:r>
        <w:lastRenderedPageBreak/>
        <w:t>Выполнение программы</w:t>
      </w:r>
      <w:bookmarkEnd w:id="11"/>
    </w:p>
    <w:p w:rsidR="00FA05D3" w:rsidRDefault="00DF2B09" w:rsidP="00FA05D3">
      <w:pPr>
        <w:pStyle w:val="2"/>
      </w:pPr>
      <w:bookmarkStart w:id="12" w:name="_Toc26744186"/>
      <w:r>
        <w:t>У</w:t>
      </w:r>
      <w:r w:rsidR="00FA05D3">
        <w:t>словия выполнения программы</w:t>
      </w:r>
      <w:bookmarkEnd w:id="12"/>
    </w:p>
    <w:p w:rsidR="00FA05D3" w:rsidRDefault="00FA05D3" w:rsidP="00FA05D3">
      <w:r>
        <w:t xml:space="preserve">Проведя исследования, был выявлен следующий минимальный состав аппаратных и программных средств, необходимых для выполнения программы: </w:t>
      </w:r>
    </w:p>
    <w:p w:rsidR="00FA05D3" w:rsidRDefault="00FA05D3" w:rsidP="00FA05D3">
      <w:pPr>
        <w:pStyle w:val="ad"/>
        <w:numPr>
          <w:ilvl w:val="0"/>
          <w:numId w:val="8"/>
        </w:numPr>
      </w:pPr>
      <w:r>
        <w:t>ЦП Pentium IV;</w:t>
      </w:r>
    </w:p>
    <w:p w:rsidR="00FA05D3" w:rsidRDefault="00FA05D3" w:rsidP="00FA05D3">
      <w:pPr>
        <w:pStyle w:val="ad"/>
        <w:numPr>
          <w:ilvl w:val="0"/>
          <w:numId w:val="8"/>
        </w:numPr>
      </w:pPr>
      <w:r>
        <w:t>оперативная память 256Mb;</w:t>
      </w:r>
    </w:p>
    <w:p w:rsidR="00FA05D3" w:rsidRDefault="00727B14" w:rsidP="00FA05D3">
      <w:pPr>
        <w:pStyle w:val="ad"/>
        <w:numPr>
          <w:ilvl w:val="0"/>
          <w:numId w:val="8"/>
        </w:numPr>
      </w:pPr>
      <w:r>
        <w:t>минимальная ё</w:t>
      </w:r>
      <w:r w:rsidR="00FA05D3">
        <w:t>мкость диска H</w:t>
      </w:r>
      <w:r w:rsidR="006B0139">
        <w:t xml:space="preserve">DD: 500 </w:t>
      </w:r>
      <w:r w:rsidR="006B0139">
        <w:rPr>
          <w:lang w:val="en-US"/>
        </w:rPr>
        <w:t>Kb</w:t>
      </w:r>
      <w:r w:rsidR="00FA05D3">
        <w:t>;</w:t>
      </w:r>
    </w:p>
    <w:p w:rsidR="00FA05D3" w:rsidRDefault="00FA05D3" w:rsidP="00FA05D3">
      <w:pPr>
        <w:pStyle w:val="ad"/>
        <w:numPr>
          <w:ilvl w:val="0"/>
          <w:numId w:val="8"/>
        </w:numPr>
      </w:pPr>
      <w:r>
        <w:t>стандартный монитор, мышь, клавиатура;</w:t>
      </w:r>
    </w:p>
    <w:p w:rsidR="00EF01F8" w:rsidRDefault="00FA05D3" w:rsidP="006B0139">
      <w:pPr>
        <w:pStyle w:val="ad"/>
        <w:numPr>
          <w:ilvl w:val="0"/>
          <w:numId w:val="8"/>
        </w:numPr>
      </w:pPr>
      <w:r>
        <w:t>видеокарта с оперативной памятью не менее 64 Mb;</w:t>
      </w:r>
    </w:p>
    <w:p w:rsidR="00E00BFF" w:rsidRDefault="00DF2B09" w:rsidP="00B638EB">
      <w:pPr>
        <w:pStyle w:val="2"/>
      </w:pPr>
      <w:bookmarkStart w:id="13" w:name="_Toc26744187"/>
      <w:r>
        <w:t>З</w:t>
      </w:r>
      <w:r w:rsidR="00B638EB">
        <w:t>агрузка и запуск программы</w:t>
      </w:r>
      <w:bookmarkEnd w:id="13"/>
    </w:p>
    <w:p w:rsidR="00DF2B09" w:rsidRDefault="00B638EB" w:rsidP="00DF2B09">
      <w:r>
        <w:t>Программа может распро</w:t>
      </w:r>
      <w:r w:rsidR="00AC5CC7">
        <w:t>странятся на флешке, диске или по интернету</w:t>
      </w:r>
      <w:r w:rsidR="00DF2B09">
        <w:t xml:space="preserve">. В пакет программы входят файлы </w:t>
      </w:r>
      <w:r w:rsidR="00DF2B09" w:rsidRPr="0072750F">
        <w:rPr>
          <w:lang w:val="en-US"/>
        </w:rPr>
        <w:t>Kursach</w:t>
      </w:r>
      <w:r w:rsidR="00DF2B09" w:rsidRPr="0072750F">
        <w:t>_</w:t>
      </w:r>
      <w:r w:rsidR="00DF2B09" w:rsidRPr="0072750F">
        <w:rPr>
          <w:lang w:val="en-US"/>
        </w:rPr>
        <w:t>IIP</w:t>
      </w:r>
      <w:r w:rsidR="00DF2B09" w:rsidRPr="0072750F">
        <w:t>.exe</w:t>
      </w:r>
      <w:r w:rsidR="00DF2B09" w:rsidRPr="00DF2B09">
        <w:t xml:space="preserve"> </w:t>
      </w:r>
      <w:r w:rsidR="00DF2B09">
        <w:t xml:space="preserve">и </w:t>
      </w:r>
      <w:r w:rsidR="00DF2B09">
        <w:rPr>
          <w:lang w:val="en-US"/>
        </w:rPr>
        <w:t>MainBD</w:t>
      </w:r>
      <w:r w:rsidR="00DF2B09" w:rsidRPr="00DF2B09">
        <w:t>.</w:t>
      </w:r>
      <w:r w:rsidR="00DF2B09">
        <w:rPr>
          <w:lang w:val="en-US"/>
        </w:rPr>
        <w:t>txt</w:t>
      </w:r>
      <w:r w:rsidR="00DF2B09">
        <w:t xml:space="preserve">. Запуск производится с помощью файла </w:t>
      </w:r>
      <w:r w:rsidR="00DF2B09" w:rsidRPr="0072750F">
        <w:rPr>
          <w:lang w:val="en-US"/>
        </w:rPr>
        <w:t>Kursach</w:t>
      </w:r>
      <w:r w:rsidR="00DF2B09" w:rsidRPr="0072750F">
        <w:t>_</w:t>
      </w:r>
      <w:r w:rsidR="00DF2B09" w:rsidRPr="0072750F">
        <w:rPr>
          <w:lang w:val="en-US"/>
        </w:rPr>
        <w:t>IIP</w:t>
      </w:r>
      <w:r w:rsidR="00DF2B09" w:rsidRPr="0072750F">
        <w:t>.exe</w:t>
      </w:r>
      <w:r w:rsidR="00DF2B09">
        <w:t>.</w:t>
      </w:r>
    </w:p>
    <w:p w:rsidR="00144815" w:rsidRDefault="00245819" w:rsidP="00144815">
      <w:pPr>
        <w:pStyle w:val="2"/>
      </w:pPr>
      <w:bookmarkStart w:id="14" w:name="_Toc26744188"/>
      <w:r>
        <w:t>П</w:t>
      </w:r>
      <w:r w:rsidR="00144815">
        <w:t>роверка работоспособности программы</w:t>
      </w:r>
      <w:bookmarkEnd w:id="14"/>
    </w:p>
    <w:p w:rsidR="008446BC" w:rsidRPr="008446BC" w:rsidRDefault="008446BC" w:rsidP="008446BC">
      <w:r>
        <w:t xml:space="preserve">В начале запуска программы появляется меню с выбором откуда считывать данные (Рисунок 5.1). </w:t>
      </w:r>
    </w:p>
    <w:p w:rsidR="00144815" w:rsidRDefault="00B93C91" w:rsidP="008446BC">
      <w:pPr>
        <w:jc w:val="center"/>
      </w:pPr>
      <w:r w:rsidRPr="00B93C91">
        <w:drawing>
          <wp:inline distT="0" distB="0" distL="0" distR="0" wp14:anchorId="12D74F22" wp14:editId="690379CE">
            <wp:extent cx="4411980" cy="2328066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108" r="1486"/>
                    <a:stretch/>
                  </pic:blipFill>
                  <pic:spPr bwMode="auto">
                    <a:xfrm>
                      <a:off x="0" y="0"/>
                      <a:ext cx="4426005" cy="233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91" w:rsidRDefault="00B93C91" w:rsidP="00B93C91">
      <w:pPr>
        <w:spacing w:line="259" w:lineRule="auto"/>
        <w:jc w:val="center"/>
      </w:pPr>
      <w:r>
        <w:t>Рисунок 5.1 – Выбор файла</w:t>
      </w:r>
    </w:p>
    <w:p w:rsidR="008446BC" w:rsidRDefault="008446BC" w:rsidP="008446BC">
      <w:r>
        <w:lastRenderedPageBreak/>
        <w:t xml:space="preserve">После выбора файла пользователь попадает в меню, </w:t>
      </w:r>
      <w:r w:rsidR="005B5122">
        <w:t>где он может работать с конкретным файлом (Рисунок 5.2).</w:t>
      </w:r>
    </w:p>
    <w:p w:rsidR="005B5122" w:rsidRDefault="005B5122" w:rsidP="008446BC">
      <w:r w:rsidRPr="005B5122">
        <w:drawing>
          <wp:inline distT="0" distB="0" distL="0" distR="0" wp14:anchorId="4564C55A" wp14:editId="45F3EEA7">
            <wp:extent cx="5859780" cy="307276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3587" r="1357"/>
                    <a:stretch/>
                  </pic:blipFill>
                  <pic:spPr bwMode="auto">
                    <a:xfrm>
                      <a:off x="0" y="0"/>
                      <a:ext cx="5859780" cy="307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22" w:rsidRDefault="005B5122" w:rsidP="005B5122">
      <w:pPr>
        <w:spacing w:line="259" w:lineRule="auto"/>
        <w:jc w:val="center"/>
      </w:pPr>
      <w:r>
        <w:t>Рисунок 5.2 – Основное меню</w:t>
      </w:r>
    </w:p>
    <w:p w:rsidR="0010444C" w:rsidRPr="0082770B" w:rsidRDefault="0010444C" w:rsidP="0010444C">
      <w:pPr>
        <w:spacing w:line="259" w:lineRule="auto"/>
        <w:rPr>
          <w:lang w:val="en-US"/>
        </w:rPr>
      </w:pPr>
      <w:r>
        <w:t>При</w:t>
      </w:r>
      <w:r w:rsidR="00BF0177">
        <w:t xml:space="preserve"> попытке посмотреть, что хранит</w:t>
      </w:r>
      <w:r>
        <w:t>ся в ко</w:t>
      </w:r>
      <w:r w:rsidR="00AD51E7">
        <w:t>н</w:t>
      </w:r>
      <w:r>
        <w:t>кретном пункте меню будет выведено сообщение о пустом списке (Рисунок 5.3).</w:t>
      </w:r>
    </w:p>
    <w:p w:rsidR="0010444C" w:rsidRDefault="0010444C" w:rsidP="0010444C">
      <w:pPr>
        <w:spacing w:line="259" w:lineRule="auto"/>
      </w:pPr>
      <w:r w:rsidRPr="0010444C">
        <w:drawing>
          <wp:inline distT="0" distB="0" distL="0" distR="0" wp14:anchorId="3A175828" wp14:editId="2C9DC80E">
            <wp:extent cx="5859780" cy="3095625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2869" r="1357"/>
                    <a:stretch/>
                  </pic:blipFill>
                  <pic:spPr bwMode="auto">
                    <a:xfrm>
                      <a:off x="0" y="0"/>
                      <a:ext cx="585978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0444C" w:rsidRDefault="0010444C" w:rsidP="0010444C">
      <w:pPr>
        <w:spacing w:line="259" w:lineRule="auto"/>
        <w:jc w:val="center"/>
      </w:pPr>
      <w:r>
        <w:t>Рисунок 5.3 – Сообщение о пустом списке</w:t>
      </w:r>
    </w:p>
    <w:p w:rsidR="0010444C" w:rsidRDefault="00EB6075" w:rsidP="00EB6075">
      <w:pPr>
        <w:spacing w:line="259" w:lineRule="auto"/>
        <w:jc w:val="left"/>
      </w:pPr>
      <w:r>
        <w:br w:type="page"/>
      </w:r>
    </w:p>
    <w:p w:rsidR="005B5122" w:rsidRDefault="0010444C" w:rsidP="005B5122">
      <w:pPr>
        <w:spacing w:line="259" w:lineRule="auto"/>
      </w:pPr>
      <w:r>
        <w:lastRenderedPageBreak/>
        <w:t>Попробуем добавить новые данные в файл</w:t>
      </w:r>
      <w:r w:rsidR="00697A06">
        <w:t xml:space="preserve"> (Рисунок 5.3)</w:t>
      </w:r>
      <w:r w:rsidR="00E0494C">
        <w:t>.</w:t>
      </w:r>
    </w:p>
    <w:p w:rsidR="005B5122" w:rsidRPr="008446BC" w:rsidRDefault="0010444C" w:rsidP="008446BC">
      <w:r w:rsidRPr="0010444C">
        <w:drawing>
          <wp:inline distT="0" distB="0" distL="0" distR="0" wp14:anchorId="3C108C8A" wp14:editId="61EC6099">
            <wp:extent cx="5875020" cy="31032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2630" r="1101"/>
                    <a:stretch/>
                  </pic:blipFill>
                  <pic:spPr bwMode="auto">
                    <a:xfrm>
                      <a:off x="0" y="0"/>
                      <a:ext cx="5875020" cy="31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A06" w:rsidRDefault="00697A06" w:rsidP="00697A06">
      <w:pPr>
        <w:spacing w:line="259" w:lineRule="auto"/>
        <w:jc w:val="center"/>
      </w:pPr>
      <w:r>
        <w:t>Рисунок 5.3 – Добавляем новые данные в файл</w:t>
      </w:r>
    </w:p>
    <w:p w:rsidR="008446BC" w:rsidRPr="00D01801" w:rsidRDefault="00E0494C" w:rsidP="00E0494C">
      <w:pPr>
        <w:spacing w:line="259" w:lineRule="auto"/>
      </w:pPr>
      <w:r>
        <w:t>Теперь мы можем распечатать данные (Рисунок 5.4)</w:t>
      </w:r>
    </w:p>
    <w:p w:rsidR="00B93C91" w:rsidRPr="00144815" w:rsidRDefault="00E0494C" w:rsidP="00144815">
      <w:r w:rsidRPr="00E0494C">
        <w:drawing>
          <wp:inline distT="0" distB="0" distL="0" distR="0" wp14:anchorId="4442BEF3" wp14:editId="4FA4434C">
            <wp:extent cx="5875020" cy="3095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2869" r="1101"/>
                    <a:stretch/>
                  </pic:blipFill>
                  <pic:spPr bwMode="auto">
                    <a:xfrm>
                      <a:off x="0" y="0"/>
                      <a:ext cx="587502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94C" w:rsidRDefault="00E0494C" w:rsidP="00E0494C">
      <w:pPr>
        <w:spacing w:line="259" w:lineRule="auto"/>
        <w:jc w:val="center"/>
      </w:pPr>
      <w:r>
        <w:t xml:space="preserve">Рисунок 5.4 – </w:t>
      </w:r>
      <w:r w:rsidR="00A66B39">
        <w:t>П</w:t>
      </w:r>
      <w:r>
        <w:t>ечать данных</w:t>
      </w:r>
    </w:p>
    <w:p w:rsidR="00A66B39" w:rsidRDefault="00EB6075" w:rsidP="00EB6075">
      <w:pPr>
        <w:spacing w:line="259" w:lineRule="auto"/>
        <w:jc w:val="left"/>
      </w:pPr>
      <w:r>
        <w:br w:type="page"/>
      </w:r>
    </w:p>
    <w:p w:rsidR="00A66B39" w:rsidRPr="00D248BB" w:rsidRDefault="00A66B39" w:rsidP="00A66B39">
      <w:pPr>
        <w:spacing w:line="259" w:lineRule="auto"/>
      </w:pPr>
      <w:r>
        <w:lastRenderedPageBreak/>
        <w:t xml:space="preserve">Нажав на клавишу </w:t>
      </w:r>
      <w:r>
        <w:rPr>
          <w:lang w:val="en-US"/>
        </w:rPr>
        <w:t>H</w:t>
      </w:r>
      <w:r w:rsidR="00D248BB" w:rsidRPr="00D248BB">
        <w:t>/</w:t>
      </w:r>
      <w:r w:rsidR="00D248BB">
        <w:t>Р откроется блок с горячими клавишами (Рисунок 5.5).</w:t>
      </w:r>
    </w:p>
    <w:p w:rsidR="00A66B39" w:rsidRDefault="00A66B39" w:rsidP="00A66B39">
      <w:pPr>
        <w:spacing w:line="259" w:lineRule="auto"/>
      </w:pPr>
      <w:r w:rsidRPr="00A66B39">
        <w:drawing>
          <wp:inline distT="0" distB="0" distL="0" distR="0" wp14:anchorId="6BB69E56" wp14:editId="57E54061">
            <wp:extent cx="5852160" cy="30803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3348" r="1486"/>
                    <a:stretch/>
                  </pic:blipFill>
                  <pic:spPr bwMode="auto">
                    <a:xfrm>
                      <a:off x="0" y="0"/>
                      <a:ext cx="5852160" cy="30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AD2" w:rsidRDefault="00D248BB" w:rsidP="00411AD2">
      <w:pPr>
        <w:spacing w:line="259" w:lineRule="auto"/>
        <w:jc w:val="center"/>
      </w:pPr>
      <w:r>
        <w:t>Рисунок 5.5 – Горячие клавиши</w:t>
      </w:r>
    </w:p>
    <w:p w:rsidR="00411AD2" w:rsidRPr="008876A2" w:rsidRDefault="00411AD2" w:rsidP="00411AD2">
      <w:pPr>
        <w:spacing w:line="259" w:lineRule="auto"/>
      </w:pPr>
      <w:r>
        <w:t>Выбрав поле и нажав</w:t>
      </w:r>
      <w:r w:rsidR="008876A2">
        <w:t xml:space="preserve"> клавишу </w:t>
      </w:r>
      <w:r w:rsidR="008876A2">
        <w:rPr>
          <w:lang w:val="en-US"/>
        </w:rPr>
        <w:t>enter</w:t>
      </w:r>
      <w:r w:rsidR="008876A2">
        <w:t>,</w:t>
      </w:r>
      <w:r w:rsidR="008876A2" w:rsidRPr="008876A2">
        <w:t xml:space="preserve"> </w:t>
      </w:r>
      <w:r w:rsidR="008876A2">
        <w:t>мы сможем отредактировать поле</w:t>
      </w:r>
      <w:r w:rsidR="000E158E">
        <w:t xml:space="preserve"> (Рисунок 5.6).</w:t>
      </w:r>
    </w:p>
    <w:p w:rsidR="00411AD2" w:rsidRDefault="00411AD2" w:rsidP="00411AD2">
      <w:pPr>
        <w:spacing w:line="259" w:lineRule="auto"/>
      </w:pPr>
      <w:r w:rsidRPr="00411AD2">
        <w:drawing>
          <wp:inline distT="0" distB="0" distL="0" distR="0" wp14:anchorId="10E39BE3" wp14:editId="06E0145B">
            <wp:extent cx="5940425" cy="31870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A2" w:rsidRDefault="008876A2" w:rsidP="008876A2">
      <w:pPr>
        <w:spacing w:line="259" w:lineRule="auto"/>
        <w:jc w:val="center"/>
      </w:pPr>
      <w:r>
        <w:t xml:space="preserve">Рисунок 5.6 – Редактирование </w:t>
      </w:r>
      <w:r w:rsidR="00456515">
        <w:t>поля</w:t>
      </w:r>
    </w:p>
    <w:p w:rsidR="00456515" w:rsidRDefault="00EB6075" w:rsidP="00EB6075">
      <w:pPr>
        <w:spacing w:line="259" w:lineRule="auto"/>
        <w:jc w:val="left"/>
      </w:pPr>
      <w:r>
        <w:br w:type="page"/>
      </w:r>
    </w:p>
    <w:p w:rsidR="00456515" w:rsidRDefault="00456515" w:rsidP="00456515">
      <w:pPr>
        <w:spacing w:line="259" w:lineRule="auto"/>
      </w:pPr>
      <w:r>
        <w:lastRenderedPageBreak/>
        <w:t xml:space="preserve">Нажав на клавишу </w:t>
      </w:r>
      <w:r>
        <w:rPr>
          <w:lang w:val="en-US"/>
        </w:rPr>
        <w:t>delete</w:t>
      </w:r>
      <w:r w:rsidRPr="00456515">
        <w:t xml:space="preserve"> </w:t>
      </w:r>
      <w:r>
        <w:t>мы сможем удалить поле из списка (Рисунок 5.7)</w:t>
      </w:r>
    </w:p>
    <w:p w:rsidR="00456515" w:rsidRDefault="00456515" w:rsidP="00456515">
      <w:pPr>
        <w:spacing w:line="259" w:lineRule="auto"/>
      </w:pPr>
      <w:r w:rsidRPr="00456515">
        <w:drawing>
          <wp:inline distT="0" distB="0" distL="0" distR="0" wp14:anchorId="5D79A612" wp14:editId="1EE4F787">
            <wp:extent cx="5867400" cy="3095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515" w:rsidRDefault="00456515" w:rsidP="00456515">
      <w:pPr>
        <w:spacing w:line="259" w:lineRule="auto"/>
        <w:jc w:val="center"/>
      </w:pPr>
      <w:r>
        <w:t>Рисунок 5.7 – Удаление поля</w:t>
      </w:r>
    </w:p>
    <w:p w:rsidR="00456515" w:rsidRDefault="00302BEF" w:rsidP="00456515">
      <w:pPr>
        <w:spacing w:line="259" w:lineRule="auto"/>
      </w:pPr>
      <w:r>
        <w:t>Данные можно отсортировать в две стороны, нажав клавишу</w:t>
      </w:r>
      <w:r w:rsidRPr="00302BEF">
        <w:t xml:space="preserve"> </w:t>
      </w:r>
      <w:r>
        <w:rPr>
          <w:lang w:val="en-US"/>
        </w:rPr>
        <w:t>s</w:t>
      </w:r>
      <w:r w:rsidRPr="00302BEF">
        <w:t>/</w:t>
      </w:r>
      <w:r>
        <w:t>ы. Введём больше пользователей и отсортируем их по общему времени (Рисунок 5.8).</w:t>
      </w:r>
    </w:p>
    <w:p w:rsidR="00302BEF" w:rsidRDefault="00302BEF" w:rsidP="00456515">
      <w:pPr>
        <w:spacing w:line="259" w:lineRule="auto"/>
      </w:pPr>
      <w:r w:rsidRPr="00302BEF">
        <w:drawing>
          <wp:inline distT="0" distB="0" distL="0" distR="0" wp14:anchorId="50F8BA9A" wp14:editId="711B8780">
            <wp:extent cx="5867400" cy="3095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BEF" w:rsidRDefault="00302BEF" w:rsidP="00302BEF">
      <w:pPr>
        <w:spacing w:line="259" w:lineRule="auto"/>
        <w:jc w:val="center"/>
      </w:pPr>
      <w:r>
        <w:t>Рисунок 5.8 – Сортировка данных</w:t>
      </w:r>
    </w:p>
    <w:p w:rsidR="00BA5186" w:rsidRDefault="00EB6075" w:rsidP="00EB6075">
      <w:pPr>
        <w:spacing w:line="259" w:lineRule="auto"/>
        <w:jc w:val="left"/>
      </w:pPr>
      <w:r>
        <w:br w:type="page"/>
      </w:r>
    </w:p>
    <w:p w:rsidR="00BA5186" w:rsidRDefault="00BA5186" w:rsidP="00BA5186">
      <w:pPr>
        <w:spacing w:line="259" w:lineRule="auto"/>
      </w:pPr>
      <w:r>
        <w:lastRenderedPageBreak/>
        <w:t xml:space="preserve">Также можно изменять количество выводимых пользователей на одной странице (Рисунок 5.9). Это делается с помощью клавиши </w:t>
      </w:r>
      <w:r>
        <w:rPr>
          <w:lang w:val="en-US"/>
        </w:rPr>
        <w:t>n</w:t>
      </w:r>
      <w:r w:rsidRPr="00BA5186">
        <w:t>/</w:t>
      </w:r>
      <w:r>
        <w:t>т. Значения должны быть в диапазоне от 2 до 10.</w:t>
      </w:r>
    </w:p>
    <w:p w:rsidR="00BA5186" w:rsidRDefault="00BA5186" w:rsidP="00BA5186">
      <w:pPr>
        <w:spacing w:line="259" w:lineRule="auto"/>
        <w:rPr>
          <w:lang w:val="en-US"/>
        </w:rPr>
      </w:pPr>
      <w:r w:rsidRPr="00BA5186">
        <w:rPr>
          <w:lang w:val="en-US"/>
        </w:rPr>
        <w:drawing>
          <wp:inline distT="0" distB="0" distL="0" distR="0" wp14:anchorId="482A265F" wp14:editId="140EE182">
            <wp:extent cx="5867400" cy="3095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86" w:rsidRDefault="00BA5186" w:rsidP="00BA5186">
      <w:pPr>
        <w:spacing w:line="259" w:lineRule="auto"/>
        <w:jc w:val="center"/>
      </w:pPr>
      <w:r>
        <w:t>Рисунок 5.</w:t>
      </w:r>
      <w:r w:rsidRPr="00BA5186">
        <w:t>9</w:t>
      </w:r>
      <w:r>
        <w:t xml:space="preserve"> – Изменение количество выводимых пользователей на одной странице</w:t>
      </w:r>
    </w:p>
    <w:p w:rsidR="00A25771" w:rsidRDefault="00A25771" w:rsidP="00A25771">
      <w:pPr>
        <w:spacing w:line="259" w:lineRule="auto"/>
      </w:pPr>
      <w:r>
        <w:t xml:space="preserve">Для нахождения каких-либо </w:t>
      </w:r>
      <w:r w:rsidR="00F40A8D">
        <w:t xml:space="preserve">данных можно воспользоваться поиском (Рисунок 5.10). В результате поиска сформируется таблица с найденными данными (Рисунок 5.11). </w:t>
      </w:r>
    </w:p>
    <w:p w:rsidR="00F40A8D" w:rsidRDefault="00F40A8D" w:rsidP="00A25771">
      <w:pPr>
        <w:spacing w:line="259" w:lineRule="auto"/>
      </w:pPr>
      <w:r w:rsidRPr="00F40A8D">
        <w:drawing>
          <wp:inline distT="0" distB="0" distL="0" distR="0" wp14:anchorId="19EDE749" wp14:editId="56CE91B1">
            <wp:extent cx="5867400" cy="309562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A8D" w:rsidRDefault="00F40A8D" w:rsidP="00F40A8D">
      <w:pPr>
        <w:spacing w:line="259" w:lineRule="auto"/>
        <w:jc w:val="center"/>
      </w:pPr>
      <w:r>
        <w:t xml:space="preserve">Рисунок 5.10 – Ввод данных для поиска </w:t>
      </w:r>
    </w:p>
    <w:p w:rsidR="00BA5186" w:rsidRPr="00BA5186" w:rsidRDefault="00A25771" w:rsidP="00F40A8D">
      <w:pPr>
        <w:spacing w:line="259" w:lineRule="auto"/>
        <w:jc w:val="center"/>
      </w:pPr>
      <w:r w:rsidRPr="00A25771">
        <w:lastRenderedPageBreak/>
        <w:drawing>
          <wp:inline distT="0" distB="0" distL="0" distR="0" wp14:anchorId="4DB819A7" wp14:editId="2ABCFA27">
            <wp:extent cx="5584825" cy="2915692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3886" r="1229"/>
                    <a:stretch/>
                  </pic:blipFill>
                  <pic:spPr bwMode="auto">
                    <a:xfrm>
                      <a:off x="0" y="0"/>
                      <a:ext cx="5589172" cy="291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A8D" w:rsidRDefault="00F40A8D" w:rsidP="00F40A8D">
      <w:pPr>
        <w:spacing w:line="259" w:lineRule="auto"/>
        <w:jc w:val="center"/>
      </w:pPr>
      <w:r>
        <w:t xml:space="preserve">Рисунок 5.11 – Результат поиска </w:t>
      </w:r>
    </w:p>
    <w:p w:rsidR="00BA5186" w:rsidRDefault="00EF7559" w:rsidP="00BA5186">
      <w:pPr>
        <w:spacing w:line="259" w:lineRule="auto"/>
      </w:pPr>
      <w:r>
        <w:t>С помощью пункта меню «Сохранить данные» можно сохранить результаты работы с таблицей в текущий файл (Рисунок 5.12).</w:t>
      </w:r>
    </w:p>
    <w:p w:rsidR="00EF7559" w:rsidRDefault="00EF7559" w:rsidP="00BA5186">
      <w:pPr>
        <w:spacing w:line="259" w:lineRule="auto"/>
      </w:pPr>
      <w:r w:rsidRPr="00EF7559">
        <w:drawing>
          <wp:inline distT="0" distB="0" distL="0" distR="0" wp14:anchorId="2ED585E2" wp14:editId="507DEF2A">
            <wp:extent cx="5867400" cy="3088005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t="3108" r="1229"/>
                    <a:stretch/>
                  </pic:blipFill>
                  <pic:spPr bwMode="auto">
                    <a:xfrm>
                      <a:off x="0" y="0"/>
                      <a:ext cx="5867400" cy="30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1F8" w:rsidRDefault="00EF7559" w:rsidP="00EB6075">
      <w:pPr>
        <w:spacing w:line="259" w:lineRule="auto"/>
        <w:jc w:val="center"/>
      </w:pPr>
      <w:r>
        <w:t>Рисунок 5.12 – Сохранение данных в текущий файл</w:t>
      </w:r>
    </w:p>
    <w:p w:rsidR="00EB6075" w:rsidRDefault="00343655" w:rsidP="00EB6075">
      <w:r>
        <w:br w:type="page"/>
      </w:r>
    </w:p>
    <w:p w:rsidR="00EB6075" w:rsidRDefault="00EB6075" w:rsidP="00EB6075">
      <w:r>
        <w:lastRenderedPageBreak/>
        <w:t>Все данные можно сохранить в другой файл выбрав пункт меню «Сохранить данные в другой файл»</w:t>
      </w:r>
      <w:r w:rsidR="003258CA">
        <w:t>. На экран будет выведено меню с выбором типа файла (Рисунок 5.13)</w:t>
      </w:r>
    </w:p>
    <w:p w:rsidR="003258CA" w:rsidRDefault="003258CA" w:rsidP="00EB6075">
      <w:r w:rsidRPr="003258CA">
        <w:drawing>
          <wp:inline distT="0" distB="0" distL="0" distR="0" wp14:anchorId="0A4D03B7" wp14:editId="479434B5">
            <wp:extent cx="5867400" cy="3095625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8CA" w:rsidRDefault="003258CA" w:rsidP="003258CA">
      <w:pPr>
        <w:spacing w:line="259" w:lineRule="auto"/>
        <w:jc w:val="center"/>
      </w:pPr>
      <w:r>
        <w:t>Рисунок 5.13 – Выбор типа файла для сохранения</w:t>
      </w:r>
    </w:p>
    <w:p w:rsidR="00842B3F" w:rsidRDefault="00842B3F" w:rsidP="00842B3F">
      <w:pPr>
        <w:spacing w:line="259" w:lineRule="auto"/>
        <w:rPr>
          <w:lang w:val="en-US"/>
        </w:rPr>
      </w:pPr>
      <w:r>
        <w:t>При выборе одно из типов будет предложено ввести имя файла, оно может быть любым. Расширение файла</w:t>
      </w:r>
      <w:r w:rsidRPr="00842B3F">
        <w:t xml:space="preserve"> </w:t>
      </w:r>
      <w:r>
        <w:t>после имени вводить не надо (</w:t>
      </w:r>
      <w:r w:rsidRPr="00842B3F">
        <w:t>.</w:t>
      </w:r>
      <w:r>
        <w:rPr>
          <w:lang w:val="en-US"/>
        </w:rPr>
        <w:t>txt</w:t>
      </w:r>
      <w:r w:rsidRPr="00842B3F">
        <w:t>, .</w:t>
      </w:r>
      <w:r>
        <w:rPr>
          <w:lang w:val="en-US"/>
        </w:rPr>
        <w:t>bin</w:t>
      </w:r>
      <w:r>
        <w:t>).</w:t>
      </w:r>
    </w:p>
    <w:p w:rsidR="00842B3F" w:rsidRDefault="00842B3F" w:rsidP="00842B3F">
      <w:pPr>
        <w:spacing w:line="259" w:lineRule="auto"/>
        <w:rPr>
          <w:lang w:val="en-US"/>
        </w:rPr>
      </w:pPr>
      <w:r w:rsidRPr="00842B3F">
        <w:rPr>
          <w:lang w:val="en-US"/>
        </w:rPr>
        <w:drawing>
          <wp:inline distT="0" distB="0" distL="0" distR="0" wp14:anchorId="1BB6EA8F" wp14:editId="53512B84">
            <wp:extent cx="5867400" cy="308800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3108" r="1229"/>
                    <a:stretch/>
                  </pic:blipFill>
                  <pic:spPr bwMode="auto">
                    <a:xfrm>
                      <a:off x="0" y="0"/>
                      <a:ext cx="5867400" cy="30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075" w:rsidRPr="00046BEC" w:rsidRDefault="00842B3F" w:rsidP="00842B3F">
      <w:pPr>
        <w:spacing w:line="259" w:lineRule="auto"/>
        <w:jc w:val="center"/>
      </w:pPr>
      <w:r>
        <w:t>Рисунок 5.14 – Ввод названия файла для сохранения</w:t>
      </w:r>
    </w:p>
    <w:p w:rsidR="00F44BC3" w:rsidRDefault="00F44BC3" w:rsidP="00F44BC3">
      <w:pPr>
        <w:pStyle w:val="1"/>
        <w:rPr>
          <w:shd w:val="clear" w:color="auto" w:fill="FFFFFF"/>
        </w:rPr>
      </w:pPr>
      <w:bookmarkStart w:id="15" w:name="_Toc26744189"/>
      <w:r>
        <w:rPr>
          <w:shd w:val="clear" w:color="auto" w:fill="FFFFFF"/>
        </w:rPr>
        <w:lastRenderedPageBreak/>
        <w:t>Вывод</w:t>
      </w:r>
      <w:bookmarkEnd w:id="15"/>
    </w:p>
    <w:p w:rsidR="0022793B" w:rsidRDefault="00455C4D" w:rsidP="00455C4D">
      <w:pPr>
        <w:rPr>
          <w:shd w:val="clear" w:color="auto" w:fill="FFFFFF"/>
        </w:rPr>
      </w:pPr>
      <w:r>
        <w:rPr>
          <w:shd w:val="clear" w:color="auto" w:fill="FFFFFF"/>
        </w:rPr>
        <w:t>В результате работы была написана программа</w:t>
      </w:r>
      <w:r w:rsidR="00F44BC3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F44BC3">
        <w:rPr>
          <w:shd w:val="clear" w:color="auto" w:fill="FFFFFF"/>
        </w:rPr>
        <w:t>в основе</w:t>
      </w:r>
      <w:r>
        <w:rPr>
          <w:shd w:val="clear" w:color="auto" w:fill="FFFFFF"/>
        </w:rPr>
        <w:t xml:space="preserve"> алгоритма которой положена структура данных в виде двунаправленного списка, позволяющая выполнять просмотр данных в двух направлениях. База данных способна хранить большое количество записей и выдавать по запросу любую из них. Реализовано меню, дающее возможность пользователю взаимодействовать с программой и выполнять определенные действия над ней, такие как: удаление, просмотр данных, редактирование, поиск, запись в бинарный и тексто</w:t>
      </w:r>
      <w:r w:rsidR="00EF01F8">
        <w:rPr>
          <w:shd w:val="clear" w:color="auto" w:fill="FFFFFF"/>
        </w:rPr>
        <w:t>вый файл, а также чтения с них.</w:t>
      </w:r>
      <w:r w:rsidR="00EB6075">
        <w:rPr>
          <w:shd w:val="clear" w:color="auto" w:fill="FFFFFF"/>
        </w:rPr>
        <w:t xml:space="preserve"> </w:t>
      </w:r>
      <w:r>
        <w:br/>
      </w:r>
      <w:r>
        <w:rPr>
          <w:shd w:val="clear" w:color="auto" w:fill="FFFFFF"/>
        </w:rPr>
        <w:t>Таким образом цель кур</w:t>
      </w:r>
      <w:r w:rsidR="00EF01F8">
        <w:rPr>
          <w:shd w:val="clear" w:color="auto" w:fill="FFFFFF"/>
        </w:rPr>
        <w:t>сового проекта была достигнута.</w:t>
      </w:r>
      <w:r w:rsidR="00EF01F8" w:rsidRPr="00EB6075">
        <w:rPr>
          <w:shd w:val="clear" w:color="auto" w:fill="FFFFFF"/>
        </w:rPr>
        <w:t xml:space="preserve"> </w:t>
      </w:r>
      <w:r>
        <w:br/>
      </w:r>
      <w:r>
        <w:rPr>
          <w:shd w:val="clear" w:color="auto" w:fill="FFFFFF"/>
        </w:rPr>
        <w:t>Программное средство должно автоматизировать и упростить работу пользователя. Она может применяться не только индивидуальными пользователями, но и предпринимат</w:t>
      </w:r>
      <w:r w:rsidR="00245819">
        <w:rPr>
          <w:shd w:val="clear" w:color="auto" w:fill="FFFFFF"/>
        </w:rPr>
        <w:t>елями малых и средних корпораций</w:t>
      </w:r>
      <w:r>
        <w:rPr>
          <w:shd w:val="clear" w:color="auto" w:fill="FFFFFF"/>
        </w:rPr>
        <w:t>, которые хотят систематизировать данные о времени выполнения заданий на ЭВМ, а также суммы по видам времени по всем заданиям и средний процент времени центрального процессора по всем заданиям, после соответствующей доработки.</w:t>
      </w:r>
    </w:p>
    <w:p w:rsidR="0022793B" w:rsidRDefault="0022793B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99181A" w:rsidRDefault="0022793B" w:rsidP="0022793B">
      <w:pPr>
        <w:pStyle w:val="1"/>
        <w:rPr>
          <w:shd w:val="clear" w:color="auto" w:fill="FFFFFF"/>
        </w:rPr>
      </w:pPr>
      <w:bookmarkStart w:id="16" w:name="_Toc26744190"/>
      <w:r>
        <w:rPr>
          <w:shd w:val="clear" w:color="auto" w:fill="FFFFFF"/>
        </w:rPr>
        <w:lastRenderedPageBreak/>
        <w:t>Список использованной литературы</w:t>
      </w:r>
      <w:bookmarkEnd w:id="16"/>
    </w:p>
    <w:p w:rsidR="00850D5B" w:rsidRDefault="00850D5B" w:rsidP="00850D5B">
      <w:pPr>
        <w:pStyle w:val="ad"/>
        <w:numPr>
          <w:ilvl w:val="0"/>
          <w:numId w:val="9"/>
        </w:numPr>
      </w:pPr>
      <w:r>
        <w:t xml:space="preserve"> </w:t>
      </w:r>
      <w:r w:rsidRPr="00850D5B">
        <w:t>ГОСТ 2.105-95 Единая система конструкторской документации (ЕСКД). Общие требования к текстовым документам (с Изменением N 1, с Поправками), ГОСТ от 08 августа 1995 года №2.105-95</w:t>
      </w:r>
      <w:r>
        <w:t xml:space="preserve"> </w:t>
      </w:r>
      <w:hyperlink r:id="rId78" w:history="1">
        <w:r w:rsidRPr="00C8720D">
          <w:rPr>
            <w:rStyle w:val="af"/>
          </w:rPr>
          <w:t>http://docs.cntd.ru/document/1200001260</w:t>
        </w:r>
      </w:hyperlink>
    </w:p>
    <w:p w:rsidR="00850D5B" w:rsidRDefault="007C14B7" w:rsidP="00850D5B">
      <w:pPr>
        <w:pStyle w:val="ad"/>
        <w:numPr>
          <w:ilvl w:val="0"/>
          <w:numId w:val="9"/>
        </w:numPr>
      </w:pPr>
      <w:r>
        <w:t>Методические указания к курсовому проектированию по дисциплине «Информатика и программирование» для студентов дневной и заочной форм обучения направлений 09.03.02 – «Информационные системы и технологии» и 09.03.03 – «Прикладная информатика»</w:t>
      </w:r>
      <w:r w:rsidRPr="007C14B7">
        <w:t xml:space="preserve"> </w:t>
      </w:r>
    </w:p>
    <w:p w:rsidR="007C14B7" w:rsidRPr="007C14B7" w:rsidRDefault="007C14B7" w:rsidP="00850D5B">
      <w:pPr>
        <w:pStyle w:val="ad"/>
        <w:numPr>
          <w:ilvl w:val="0"/>
          <w:numId w:val="9"/>
        </w:numPr>
      </w:pPr>
      <w:r>
        <w:t>1. Вирт, Н. Алгоритмы и структуры данных. Новая версия для Оберона [Электронный ресурс]: учебное пособие / Н. Вирт. — Электрон. дан. — Москва: ДМК Пресс, 2010. — 272 с. — Режим доступа: https://e.lanbook.com/book/1261. — Загл. с экрана.</w:t>
      </w:r>
    </w:p>
    <w:p w:rsidR="009F3CAB" w:rsidRDefault="009F3CAB">
      <w:pPr>
        <w:spacing w:line="259" w:lineRule="auto"/>
        <w:jc w:val="left"/>
      </w:pPr>
      <w:r>
        <w:br w:type="page"/>
      </w:r>
    </w:p>
    <w:p w:rsidR="007C14B7" w:rsidRDefault="009F3CAB" w:rsidP="009F3CAB">
      <w:pPr>
        <w:pStyle w:val="1"/>
        <w:numPr>
          <w:ilvl w:val="0"/>
          <w:numId w:val="0"/>
        </w:numPr>
        <w:ind w:left="432"/>
      </w:pPr>
      <w:bookmarkStart w:id="17" w:name="_Toc26744191"/>
      <w:r>
        <w:lastRenderedPageBreak/>
        <w:t>Приложение А</w:t>
      </w:r>
      <w:bookmarkEnd w:id="17"/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&lt;iostream&gt;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&lt;iomanip&gt;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&lt;fstream&gt;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&lt;string&gt;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&lt;windows.h&gt;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&lt;conio.h&gt;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&lt;stdio.h&gt;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&lt;cwchar&gt;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&lt;winuser.h&gt;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&lt;tchar.h&gt;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using namespace std;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ГЛОБАЛЬНЫЕ</w:t>
      </w:r>
      <w:r w:rsidRPr="004566E5">
        <w:rPr>
          <w:lang w:val="en-US"/>
        </w:rPr>
        <w:t xml:space="preserve"> </w:t>
      </w:r>
      <w:r>
        <w:t>ПЕРЕМЕННЫЕ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filename;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All_bd = "mainBD.txt";</w:t>
      </w:r>
    </w:p>
    <w:p w:rsidR="004566E5" w:rsidRDefault="004566E5" w:rsidP="004566E5">
      <w:pPr>
        <w:pStyle w:val="a7"/>
      </w:pPr>
      <w:r>
        <w:t>float total_el = 0;</w:t>
      </w:r>
    </w:p>
    <w:p w:rsidR="004566E5" w:rsidRDefault="004566E5" w:rsidP="004566E5">
      <w:pPr>
        <w:pStyle w:val="a7"/>
      </w:pPr>
      <w:r>
        <w:t>int num_pages</w:t>
      </w:r>
      <w:r>
        <w:tab/>
        <w:t xml:space="preserve"> = 5, // Кол-во элементов на одной странице</w:t>
      </w:r>
    </w:p>
    <w:p w:rsidR="004566E5" w:rsidRDefault="004566E5" w:rsidP="004566E5">
      <w:pPr>
        <w:pStyle w:val="a7"/>
      </w:pPr>
      <w:r>
        <w:tab/>
        <w:t>width</w:t>
      </w:r>
      <w:r>
        <w:tab/>
      </w:r>
      <w:r>
        <w:tab/>
        <w:t xml:space="preserve"> = 0, // Ширина окна</w:t>
      </w:r>
    </w:p>
    <w:p w:rsidR="004566E5" w:rsidRDefault="004566E5" w:rsidP="004566E5">
      <w:pPr>
        <w:pStyle w:val="a7"/>
      </w:pPr>
      <w:r>
        <w:tab/>
        <w:t>height</w:t>
      </w:r>
      <w:r>
        <w:tab/>
      </w:r>
      <w:r>
        <w:tab/>
        <w:t xml:space="preserve"> = 0, // Высота окна</w:t>
      </w:r>
    </w:p>
    <w:p w:rsidR="004566E5" w:rsidRDefault="004566E5" w:rsidP="004566E5">
      <w:pPr>
        <w:pStyle w:val="a7"/>
      </w:pPr>
      <w:r>
        <w:tab/>
        <w:t>sum_all_time = 0, // Сумма общего времени</w:t>
      </w:r>
    </w:p>
    <w:p w:rsidR="004566E5" w:rsidRDefault="004566E5" w:rsidP="004566E5">
      <w:pPr>
        <w:pStyle w:val="a7"/>
      </w:pPr>
      <w:r>
        <w:tab/>
        <w:t>sum_time_cpu = 0, // Сумма времени ЦП</w:t>
      </w:r>
    </w:p>
    <w:p w:rsidR="004566E5" w:rsidRDefault="004566E5" w:rsidP="004566E5">
      <w:pPr>
        <w:pStyle w:val="a7"/>
      </w:pPr>
      <w:r>
        <w:tab/>
        <w:t>average_percent_time_cpu = 0; // Средний процент процессорного времени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КОНСТАНТЫ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коды</w:t>
      </w:r>
      <w:r w:rsidRPr="004566E5">
        <w:rPr>
          <w:lang w:val="en-US"/>
        </w:rPr>
        <w:t xml:space="preserve"> </w:t>
      </w:r>
      <w:r>
        <w:t>клавиш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const int up = 72,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down = 80,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right_btn = 77,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left_btn = 75,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enter = 13,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esc = 27,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del = 83;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const int SIZE_arr_filename = 50;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названия</w:t>
      </w:r>
      <w:r w:rsidRPr="004566E5">
        <w:rPr>
          <w:lang w:val="en-US"/>
        </w:rPr>
        <w:t xml:space="preserve"> </w:t>
      </w:r>
      <w:r>
        <w:t>пунктов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const string items[7] =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"   Ввод данных               ",</w:t>
      </w:r>
    </w:p>
    <w:p w:rsidR="004566E5" w:rsidRDefault="004566E5" w:rsidP="004566E5">
      <w:pPr>
        <w:pStyle w:val="a7"/>
      </w:pPr>
      <w:r>
        <w:tab/>
        <w:t>"   Печать данных             ",</w:t>
      </w:r>
    </w:p>
    <w:p w:rsidR="004566E5" w:rsidRDefault="004566E5" w:rsidP="004566E5">
      <w:pPr>
        <w:pStyle w:val="a7"/>
      </w:pPr>
      <w:r>
        <w:tab/>
        <w:t>"   Сохранить данные          ",</w:t>
      </w:r>
    </w:p>
    <w:p w:rsidR="004566E5" w:rsidRDefault="004566E5" w:rsidP="004566E5">
      <w:pPr>
        <w:pStyle w:val="a7"/>
      </w:pPr>
      <w:r>
        <w:tab/>
        <w:t>"   Сохранить в другой файл   ",</w:t>
      </w:r>
    </w:p>
    <w:p w:rsidR="004566E5" w:rsidRDefault="004566E5" w:rsidP="004566E5">
      <w:pPr>
        <w:pStyle w:val="a7"/>
      </w:pPr>
      <w:r>
        <w:tab/>
        <w:t>"   Поиск                     ",</w:t>
      </w:r>
    </w:p>
    <w:p w:rsidR="004566E5" w:rsidRDefault="004566E5" w:rsidP="004566E5">
      <w:pPr>
        <w:pStyle w:val="a7"/>
      </w:pPr>
      <w:r>
        <w:tab/>
        <w:t>"   Выбрать другой файл       ",</w:t>
      </w:r>
    </w:p>
    <w:p w:rsidR="004566E5" w:rsidRDefault="004566E5" w:rsidP="004566E5">
      <w:pPr>
        <w:pStyle w:val="a7"/>
      </w:pPr>
      <w:r>
        <w:tab/>
        <w:t>"   Выход из программы        " };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 xml:space="preserve">// названия для сортировки </w:t>
      </w:r>
    </w:p>
    <w:p w:rsidR="004566E5" w:rsidRDefault="004566E5" w:rsidP="004566E5">
      <w:pPr>
        <w:pStyle w:val="a7"/>
      </w:pPr>
      <w:r>
        <w:t>const string sort_items[5] = {</w:t>
      </w:r>
    </w:p>
    <w:p w:rsidR="004566E5" w:rsidRDefault="004566E5" w:rsidP="004566E5">
      <w:pPr>
        <w:pStyle w:val="a7"/>
      </w:pPr>
      <w:r>
        <w:tab/>
        <w:t>"| Шифр задания ",</w:t>
      </w:r>
    </w:p>
    <w:p w:rsidR="004566E5" w:rsidRDefault="004566E5" w:rsidP="004566E5">
      <w:pPr>
        <w:pStyle w:val="a7"/>
      </w:pPr>
      <w:r>
        <w:tab/>
        <w:t>"Код отдела ",</w:t>
      </w:r>
    </w:p>
    <w:p w:rsidR="004566E5" w:rsidRDefault="004566E5" w:rsidP="004566E5">
      <w:pPr>
        <w:pStyle w:val="a7"/>
      </w:pPr>
      <w:r>
        <w:tab/>
        <w:t>"ФИО ",</w:t>
      </w:r>
    </w:p>
    <w:p w:rsidR="004566E5" w:rsidRDefault="004566E5" w:rsidP="004566E5">
      <w:pPr>
        <w:pStyle w:val="a7"/>
      </w:pPr>
      <w:r>
        <w:tab/>
        <w:t>"Общее время ",</w:t>
      </w:r>
    </w:p>
    <w:p w:rsidR="004566E5" w:rsidRDefault="004566E5" w:rsidP="004566E5">
      <w:pPr>
        <w:pStyle w:val="a7"/>
      </w:pPr>
      <w:r>
        <w:tab/>
        <w:t>"Время ЦП" };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массив всех названий файлов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arr_filename[SIZE_arr_filename] = {</w:t>
      </w:r>
    </w:p>
    <w:p w:rsidR="004566E5" w:rsidRDefault="004566E5" w:rsidP="004566E5">
      <w:pPr>
        <w:pStyle w:val="a7"/>
      </w:pPr>
      <w:r>
        <w:lastRenderedPageBreak/>
        <w:t>"    Добавить новую БД    "</w:t>
      </w:r>
    </w:p>
    <w:p w:rsidR="004566E5" w:rsidRDefault="004566E5" w:rsidP="004566E5">
      <w:pPr>
        <w:pStyle w:val="a7"/>
      </w:pPr>
      <w:r>
        <w:t>};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  <w:r>
        <w:t>// ДАННЫЕ</w:t>
      </w: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  <w:r>
        <w:t>struct info {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string cipher;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department_code;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fio;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all_time;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time_cpu;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СПИСОК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struct time_task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info 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next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prev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ИНТЕРФЕЙС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time_task* print(time_task* end, time_task* real_beg ,time_task* beg, int active, int edit_el, int print_count_num_pages, int print_page); // </w:t>
      </w:r>
      <w:r>
        <w:t>ВЫВОД</w:t>
      </w:r>
      <w:r w:rsidRPr="004566E5">
        <w:rPr>
          <w:lang w:val="en-US"/>
        </w:rPr>
        <w:t xml:space="preserve"> </w:t>
      </w:r>
      <w:r>
        <w:t>ДАННЫХ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print_info(const time_task&amp; t, int active); // </w:t>
      </w:r>
      <w:r>
        <w:t>ПЕЧАТЬ</w:t>
      </w:r>
      <w:r w:rsidRPr="004566E5">
        <w:rPr>
          <w:lang w:val="en-US"/>
        </w:rPr>
        <w:t xml:space="preserve"> </w:t>
      </w:r>
      <w:r>
        <w:t>СОДЕРЖИМОГО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print_menu(int sym, const string items[], const int N_ITEMS); // </w:t>
      </w:r>
      <w:r>
        <w:t>ШАБЛОН</w:t>
      </w:r>
      <w:r w:rsidRPr="004566E5">
        <w:rPr>
          <w:lang w:val="en-US"/>
        </w:rPr>
        <w:t xml:space="preserve"> </w:t>
      </w:r>
      <w:r>
        <w:t>ПЕЧАТИ</w:t>
      </w:r>
      <w:r w:rsidRPr="004566E5">
        <w:rPr>
          <w:lang w:val="en-US"/>
        </w:rPr>
        <w:t xml:space="preserve"> </w:t>
      </w:r>
      <w:r>
        <w:t>МЕНЮ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input(time_task*&amp; beg, time_task*&amp; end, const time_task&amp; info); // </w:t>
      </w:r>
      <w:r>
        <w:t>ВЫДЕЛЕНИЕ</w:t>
      </w:r>
      <w:r w:rsidRPr="004566E5">
        <w:rPr>
          <w:lang w:val="en-US"/>
        </w:rPr>
        <w:t xml:space="preserve"> </w:t>
      </w:r>
      <w:r>
        <w:t>ПАМЯТИ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time_task input_info(time_task* beg); // </w:t>
      </w:r>
      <w:r>
        <w:t>ВВОД</w:t>
      </w:r>
      <w:r w:rsidRPr="004566E5">
        <w:rPr>
          <w:lang w:val="en-US"/>
        </w:rPr>
        <w:t xml:space="preserve"> </w:t>
      </w:r>
      <w:r>
        <w:t>ДАННЫХ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time_task* delete_el(time_task* beg, int num_del); // </w:t>
      </w:r>
      <w:r>
        <w:t>УДАЛЕНИЕ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read_file(string filename, time_task** beg, time_task** end); // </w:t>
      </w:r>
      <w:r>
        <w:t>ЧТЕНИЕ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ФАЙЛА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read_bin_file(string filename, time_task** beg, time_task** end); // </w:t>
      </w:r>
      <w:r>
        <w:t>ЧТЕНИЕ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БИНАРНОГО</w:t>
      </w:r>
      <w:r w:rsidRPr="004566E5">
        <w:rPr>
          <w:lang w:val="en-US"/>
        </w:rPr>
        <w:t xml:space="preserve"> </w:t>
      </w:r>
      <w:r>
        <w:t>ФАЙЛА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write_file(time_task* temp); // </w:t>
      </w:r>
      <w:r>
        <w:t>ЗАПИСЬ</w:t>
      </w:r>
      <w:r w:rsidRPr="004566E5">
        <w:rPr>
          <w:lang w:val="en-US"/>
        </w:rPr>
        <w:t xml:space="preserve"> </w:t>
      </w:r>
      <w:r>
        <w:t>В</w:t>
      </w:r>
      <w:r w:rsidRPr="004566E5">
        <w:rPr>
          <w:lang w:val="en-US"/>
        </w:rPr>
        <w:t xml:space="preserve"> </w:t>
      </w:r>
      <w:r>
        <w:t>ФАЙЛ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write_filetype(time_task* temp, string filename, int el, int filetype); // </w:t>
      </w:r>
      <w:r>
        <w:t>ОПРЕДЕЛЕНИЕ</w:t>
      </w:r>
      <w:r w:rsidRPr="004566E5">
        <w:rPr>
          <w:lang w:val="en-US"/>
        </w:rPr>
        <w:t xml:space="preserve"> </w:t>
      </w:r>
      <w:r>
        <w:t>ТИПА</w:t>
      </w:r>
      <w:r w:rsidRPr="004566E5">
        <w:rPr>
          <w:lang w:val="en-US"/>
        </w:rPr>
        <w:t xml:space="preserve"> </w:t>
      </w:r>
      <w:r>
        <w:t>ДЛЯ</w:t>
      </w:r>
      <w:r w:rsidRPr="004566E5">
        <w:rPr>
          <w:lang w:val="en-US"/>
        </w:rPr>
        <w:t xml:space="preserve"> </w:t>
      </w:r>
      <w:r>
        <w:t>ЗАПИСИ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menu(int&amp; active, const string items[], int num_el); // </w:t>
      </w:r>
      <w:r>
        <w:t>МЕНЮ</w:t>
      </w:r>
    </w:p>
    <w:p w:rsidR="004566E5" w:rsidRDefault="004566E5" w:rsidP="004566E5">
      <w:pPr>
        <w:pStyle w:val="a7"/>
      </w:pPr>
      <w:r>
        <w:t xml:space="preserve">void SetColor(int text, int bg); // установка цвета текста и фона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find(time_task* beg); // </w:t>
      </w:r>
      <w:r>
        <w:t>ПОИСК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edit(time_task* end, time_task* real_beg, time_task* beg, int active, time_task* _edit_ob, int edit_count_num_pages, int edit_page, int edit_i); // </w:t>
      </w:r>
      <w:r>
        <w:t>РЕДАКТИРОВАНИЕ</w:t>
      </w:r>
      <w:r w:rsidRPr="004566E5">
        <w:rPr>
          <w:lang w:val="en-US"/>
        </w:rPr>
        <w:t xml:space="preserve"> </w:t>
      </w:r>
      <w:r>
        <w:t>ЭЛЕМЕНТА</w:t>
      </w:r>
    </w:p>
    <w:p w:rsidR="004566E5" w:rsidRDefault="004566E5" w:rsidP="004566E5">
      <w:pPr>
        <w:pStyle w:val="a7"/>
      </w:pPr>
      <w:r>
        <w:t>void cls(); // ОЧИСТКА ЭКРАНА БЕЗ МЕРЦАНИЯ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sort(time_task* beg, int field_for_sort, int sort_direction); // </w:t>
      </w:r>
      <w:r>
        <w:t>СОРТИРОВКА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compare(time_task* t_i, time_task* t_j, int num, int compare_direction); // </w:t>
      </w:r>
      <w:r>
        <w:t>СРАВНЕНИЕ</w:t>
      </w:r>
      <w:r w:rsidRPr="004566E5">
        <w:rPr>
          <w:lang w:val="en-US"/>
        </w:rPr>
        <w:t xml:space="preserve"> </w:t>
      </w:r>
      <w:r>
        <w:t>ДАННЫХ</w:t>
      </w:r>
      <w:r w:rsidRPr="004566E5">
        <w:rPr>
          <w:lang w:val="en-US"/>
        </w:rPr>
        <w:t xml:space="preserve"> </w:t>
      </w:r>
      <w:r>
        <w:t>ДЛЯ</w:t>
      </w:r>
      <w:r w:rsidRPr="004566E5">
        <w:rPr>
          <w:lang w:val="en-US"/>
        </w:rPr>
        <w:t xml:space="preserve"> </w:t>
      </w:r>
      <w:r>
        <w:t>СОРТИРОВКИ</w:t>
      </w:r>
    </w:p>
    <w:p w:rsidR="004566E5" w:rsidRDefault="004566E5" w:rsidP="004566E5">
      <w:pPr>
        <w:pStyle w:val="a7"/>
      </w:pPr>
      <w:r>
        <w:t>void gotoxy(int xpos, int ypos); // ПЕРЕМЕЩЕНИЕ КУРСОРА НА ВЫБРАННУЮ ПОЗИЦИЮ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time_task* first_start(time_task** beg, time_task** end); // </w:t>
      </w:r>
      <w:r>
        <w:t>ВЫБОР</w:t>
      </w:r>
      <w:r w:rsidRPr="004566E5">
        <w:rPr>
          <w:lang w:val="en-US"/>
        </w:rPr>
        <w:t xml:space="preserve"> </w:t>
      </w:r>
      <w:r>
        <w:t>БД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string sets(size_t size); // </w:t>
      </w:r>
      <w:r>
        <w:t>АНАЛОГ</w:t>
      </w:r>
      <w:r w:rsidRPr="004566E5">
        <w:rPr>
          <w:lang w:val="en-US"/>
        </w:rPr>
        <w:t xml:space="preserve"> setw()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float percent_time_cpu(float a, float b); // </w:t>
      </w:r>
      <w:r>
        <w:t>РАСЧЁТ</w:t>
      </w:r>
      <w:r w:rsidRPr="004566E5">
        <w:rPr>
          <w:lang w:val="en-US"/>
        </w:rPr>
        <w:t xml:space="preserve"> </w:t>
      </w:r>
      <w:r>
        <w:t>ПРОЦЕНТА</w:t>
      </w:r>
      <w:r w:rsidRPr="004566E5">
        <w:rPr>
          <w:lang w:val="en-US"/>
        </w:rPr>
        <w:t xml:space="preserve"> </w:t>
      </w:r>
      <w:r>
        <w:t>ПРОЦЕССОРНОГО</w:t>
      </w:r>
      <w:r w:rsidRPr="004566E5">
        <w:rPr>
          <w:lang w:val="en-US"/>
        </w:rPr>
        <w:t xml:space="preserve"> </w:t>
      </w:r>
      <w:r>
        <w:t>ВРЕМЕНИ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 xml:space="preserve">void show_filename(size_t posX, size_t posY); // </w:t>
      </w:r>
      <w:r>
        <w:t>ПОКАЗЫВАЕМ</w:t>
      </w:r>
      <w:r w:rsidRPr="004566E5">
        <w:rPr>
          <w:lang w:val="en-US"/>
        </w:rPr>
        <w:t xml:space="preserve"> </w:t>
      </w:r>
      <w:r>
        <w:t>КАКОЙ</w:t>
      </w:r>
      <w:r w:rsidRPr="004566E5">
        <w:rPr>
          <w:lang w:val="en-US"/>
        </w:rPr>
        <w:t xml:space="preserve"> </w:t>
      </w:r>
      <w:r>
        <w:t>РЕДАКТИРУЕТСЯ</w:t>
      </w:r>
      <w:r w:rsidRPr="004566E5">
        <w:rPr>
          <w:lang w:val="en-US"/>
        </w:rPr>
        <w:t xml:space="preserve"> </w:t>
      </w:r>
      <w:r>
        <w:t>ФАЙЛ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show_cursor(bool show); // </w:t>
      </w:r>
      <w:r>
        <w:t>ВИДИМОСТЬ</w:t>
      </w:r>
      <w:r w:rsidRPr="004566E5">
        <w:rPr>
          <w:lang w:val="en-US"/>
        </w:rPr>
        <w:t xml:space="preserve"> </w:t>
      </w:r>
      <w:r>
        <w:t>КУРСОРА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string check_num(string field, int posX, int posY, int max_length, int is_text); // </w:t>
      </w:r>
      <w:r>
        <w:t>ПРОВЕРКИ</w:t>
      </w:r>
      <w:r w:rsidRPr="004566E5">
        <w:rPr>
          <w:lang w:val="en-US"/>
        </w:rPr>
        <w:t xml:space="preserve"> </w:t>
      </w:r>
      <w:r>
        <w:t>НА</w:t>
      </w:r>
      <w:r w:rsidRPr="004566E5">
        <w:rPr>
          <w:lang w:val="en-US"/>
        </w:rPr>
        <w:t xml:space="preserve"> </w:t>
      </w:r>
      <w:r>
        <w:t>СИМВОЛ</w:t>
      </w:r>
      <w:r w:rsidRPr="004566E5">
        <w:rPr>
          <w:lang w:val="en-US"/>
        </w:rPr>
        <w:t xml:space="preserve"> </w:t>
      </w:r>
      <w:r>
        <w:t>И</w:t>
      </w:r>
      <w:r w:rsidRPr="004566E5">
        <w:rPr>
          <w:lang w:val="en-US"/>
        </w:rPr>
        <w:t xml:space="preserve"> </w:t>
      </w:r>
      <w:r>
        <w:t>ДЛИНУ</w:t>
      </w:r>
      <w:r w:rsidRPr="004566E5">
        <w:rPr>
          <w:lang w:val="en-US"/>
        </w:rPr>
        <w:t xml:space="preserve"> </w:t>
      </w:r>
      <w:r>
        <w:t>СТРОКИ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  <w:r>
        <w:t>// ОСНОВНАЯ ПРОГРАММА</w:t>
      </w: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  <w:r>
        <w:t>int main() {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  <w:r>
        <w:tab/>
        <w:t>HANDLE hCon;</w:t>
      </w:r>
    </w:p>
    <w:p w:rsidR="004566E5" w:rsidRDefault="004566E5" w:rsidP="004566E5">
      <w:pPr>
        <w:pStyle w:val="a7"/>
      </w:pPr>
      <w:r>
        <w:tab/>
        <w:t>// вытаскиваем ширину и высоту</w:t>
      </w:r>
    </w:p>
    <w:p w:rsidR="004566E5" w:rsidRDefault="004566E5" w:rsidP="004566E5">
      <w:pPr>
        <w:pStyle w:val="a7"/>
      </w:pPr>
      <w:r>
        <w:tab/>
        <w:t>hCon = GetStdHandle(-12);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CONSOLE_SCREEN_BUFFER_INFO consoleInfo;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(GetConsoleScreenBufferInfo(hCon, &amp;consoleInfo))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width = consoleInfo.srWindow.Right - consoleInfo.srWindow.Left + 1;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height = consoleInfo.srWindow.Bottom - consoleInfo.srWindow.Top + 1;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// </w:t>
      </w:r>
      <w:r>
        <w:t>меняем</w:t>
      </w:r>
      <w:r w:rsidRPr="004566E5">
        <w:rPr>
          <w:lang w:val="en-US"/>
        </w:rPr>
        <w:t xml:space="preserve"> </w:t>
      </w:r>
      <w:r>
        <w:t>размер</w:t>
      </w:r>
      <w:r w:rsidRPr="004566E5">
        <w:rPr>
          <w:lang w:val="en-US"/>
        </w:rPr>
        <w:t xml:space="preserve"> </w:t>
      </w:r>
      <w:r>
        <w:t>шрифта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CONSOLE_FONT_INFOEX cfi;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cfi.cbSize = sizeof(cfi);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cfi.nFont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cfi.dwFontSize.X = 0;                   // Width of each character in the font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cfi.dwFontSize.Y = 24;                  // Height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cfi.FontFamily = FF_DONTCARE;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cfi.FontWeight = FW_NORMAL;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SetCurrentConsoleFontEx(GetStdHandle(STD_OUTPUT_HANDLE), FALSE, &amp;cfi);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//========================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SetColor(0, 15); // устанавливаем цвет текста и заднего фона чёрным</w:t>
      </w:r>
    </w:p>
    <w:p w:rsidR="004566E5" w:rsidRDefault="004566E5" w:rsidP="004566E5">
      <w:pPr>
        <w:pStyle w:val="a7"/>
      </w:pPr>
      <w:r>
        <w:tab/>
        <w:t>ShowWindow(GetConsoleWindow(), SW_MAXIMIZE); // полноэкранный режим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 xml:space="preserve">show_cursor(FALSE); // </w:t>
      </w:r>
      <w:r>
        <w:t>убираем</w:t>
      </w:r>
      <w:r w:rsidRPr="004566E5">
        <w:rPr>
          <w:lang w:val="en-US"/>
        </w:rPr>
        <w:t xml:space="preserve"> </w:t>
      </w:r>
      <w:r>
        <w:t>курсор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item = 0,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current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beg = 0,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* end =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first_start(&amp;beg, &amp;end);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show_cursor(FALSE); // </w:t>
      </w:r>
      <w:r>
        <w:t>убираем</w:t>
      </w:r>
      <w:r w:rsidRPr="004566E5">
        <w:rPr>
          <w:lang w:val="en-US"/>
        </w:rPr>
        <w:t xml:space="preserve"> </w:t>
      </w:r>
      <w:r>
        <w:t>курсор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// выводим название раздела</w:t>
      </w:r>
    </w:p>
    <w:p w:rsidR="004566E5" w:rsidRDefault="004566E5" w:rsidP="004566E5">
      <w:pPr>
        <w:pStyle w:val="a7"/>
      </w:pPr>
      <w:r>
        <w:tab/>
      </w:r>
      <w:r>
        <w:tab/>
        <w:t>SetColor(0, 10);</w:t>
      </w:r>
    </w:p>
    <w:p w:rsidR="004566E5" w:rsidRDefault="004566E5" w:rsidP="004566E5">
      <w:pPr>
        <w:pStyle w:val="a7"/>
      </w:pPr>
      <w:r>
        <w:tab/>
      </w:r>
      <w:r>
        <w:tab/>
        <w:t>gotoxy(width / 2 + 1, 3);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cout &lt;&lt; "        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gotoxy(width / 2 + 1,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cout &lt;&lt; "    </w:t>
      </w:r>
      <w:r>
        <w:t>МЕНЮ</w:t>
      </w:r>
      <w:r w:rsidRPr="004566E5">
        <w:rPr>
          <w:lang w:val="en-US"/>
        </w:rPr>
        <w:t xml:space="preserve">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gotoxy(width / 2 + 1, 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            ";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  <w:t>switch (menu(current, items, 7))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// Добавление элемента в список</w:t>
      </w:r>
    </w:p>
    <w:p w:rsidR="004566E5" w:rsidRDefault="004566E5" w:rsidP="004566E5">
      <w:pPr>
        <w:pStyle w:val="a7"/>
      </w:pPr>
      <w:r>
        <w:tab/>
      </w:r>
      <w:r>
        <w:tab/>
        <w:t>case 1: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input(beg, end, input_info(beg));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Печать</w:t>
      </w:r>
      <w:r w:rsidRPr="004566E5">
        <w:rPr>
          <w:lang w:val="en-US"/>
        </w:rPr>
        <w:t xml:space="preserve"> </w:t>
      </w:r>
      <w:r>
        <w:t>элементов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beg = print(end, beg, beg, 1, 0, 1, 0);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break;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Запись в файл</w:t>
      </w:r>
    </w:p>
    <w:p w:rsidR="004566E5" w:rsidRDefault="004566E5" w:rsidP="004566E5">
      <w:pPr>
        <w:pStyle w:val="a7"/>
      </w:pPr>
      <w:r>
        <w:tab/>
      </w:r>
      <w:r>
        <w:tab/>
        <w:t>case 3: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write_filetype(beg, filename, -1, filename[filename.length() - 3] == 't' ? 1 : 0);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break;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Запись в другой файл</w:t>
      </w:r>
    </w:p>
    <w:p w:rsidR="004566E5" w:rsidRDefault="004566E5" w:rsidP="004566E5">
      <w:pPr>
        <w:pStyle w:val="a7"/>
      </w:pPr>
      <w:r>
        <w:tab/>
      </w:r>
      <w:r>
        <w:tab/>
        <w:t>case 4: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write_file(beg);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Поиск</w:t>
      </w:r>
      <w:r w:rsidRPr="004566E5">
        <w:rPr>
          <w:lang w:val="en-US"/>
        </w:rPr>
        <w:t xml:space="preserve"> </w:t>
      </w:r>
      <w:r>
        <w:t>элемента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5: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find(beg);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выбор другого файла</w:t>
      </w:r>
    </w:p>
    <w:p w:rsidR="004566E5" w:rsidRDefault="004566E5" w:rsidP="004566E5">
      <w:pPr>
        <w:pStyle w:val="a7"/>
      </w:pPr>
      <w:r>
        <w:tab/>
      </w:r>
      <w:r>
        <w:tab/>
        <w:t>case 6: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if (beg)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if (MessageBox(0, L"Хотите сохранить данные?", L"Сохранение", MB_ICONQUESTION | MB_SETFOREGROUND | MB_YESNO) == 6) {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write_filetype(beg, filename, -1, filename[filename.length() - 3] == 't' ? 1 :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beg = end = first_start(&amp;beg, &amp;end);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7: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-1: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(MessageBox(0, L"</w:t>
      </w:r>
      <w:r>
        <w:t>Вы</w:t>
      </w:r>
      <w:r w:rsidRPr="004566E5">
        <w:rPr>
          <w:lang w:val="en-US"/>
        </w:rPr>
        <w:t xml:space="preserve"> </w:t>
      </w:r>
      <w:r>
        <w:t>уверены</w:t>
      </w:r>
      <w:r w:rsidRPr="004566E5">
        <w:rPr>
          <w:lang w:val="en-US"/>
        </w:rPr>
        <w:t xml:space="preserve">, </w:t>
      </w:r>
      <w:r>
        <w:t>что</w:t>
      </w:r>
      <w:r w:rsidRPr="004566E5">
        <w:rPr>
          <w:lang w:val="en-US"/>
        </w:rPr>
        <w:t xml:space="preserve"> </w:t>
      </w:r>
      <w:r>
        <w:t>хотите</w:t>
      </w:r>
      <w:r w:rsidRPr="004566E5">
        <w:rPr>
          <w:lang w:val="en-US"/>
        </w:rPr>
        <w:t xml:space="preserve"> </w:t>
      </w:r>
      <w:r>
        <w:t>выйти</w:t>
      </w:r>
      <w:r w:rsidRPr="004566E5">
        <w:rPr>
          <w:lang w:val="en-US"/>
        </w:rPr>
        <w:t>?", L"</w:t>
      </w:r>
      <w:r>
        <w:t>Уведомление</w:t>
      </w:r>
      <w:r w:rsidRPr="004566E5">
        <w:rPr>
          <w:lang w:val="en-US"/>
        </w:rPr>
        <w:t>", MB_ICONQUESTION | MB_SETFOREGROUND | MB_YESNO) == 6)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} else break;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  <w:r>
        <w:lastRenderedPageBreak/>
        <w:t>// ФУНКЦИИ</w:t>
      </w: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=========ПОКАЗЫВАЕМ КАКОЙ РЕДАКТИРУЕТСЯ ФАЙЛ=========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show_filename(size_t posX, size_t posY)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gotoxy(posX, posY);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</w:t>
      </w:r>
      <w:r>
        <w:t>Редактируемый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: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 " &lt;&lt; filename &lt;&lt; "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gotoxy(0,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</w:t>
      </w:r>
      <w:r>
        <w:t>ВИДИМОСТЬ</w:t>
      </w:r>
      <w:r w:rsidRPr="004566E5">
        <w:rPr>
          <w:lang w:val="en-US"/>
        </w:rPr>
        <w:t xml:space="preserve"> </w:t>
      </w:r>
      <w:r>
        <w:t>КУРСОРА</w:t>
      </w:r>
      <w:r w:rsidRPr="004566E5">
        <w:rPr>
          <w:lang w:val="en-US"/>
        </w:rPr>
        <w:t>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show_cursor(bool show)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HANDLE handle = GetStdHandle(STD_OUTPUT_HANDLE);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CONSOLE_CURSOR_INFO structCursorInfo;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GetConsoleCursorInfo(handle, &amp;structCursorInfo);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structCursorInfo.bVisible = show;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SetConsoleCursorInfo(handle, &amp;structCursorInfo);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ВЫБОР</w:t>
      </w:r>
      <w:r w:rsidRPr="004566E5">
        <w:rPr>
          <w:lang w:val="en-US"/>
        </w:rPr>
        <w:t xml:space="preserve"> </w:t>
      </w:r>
      <w:r>
        <w:t>БД</w:t>
      </w:r>
      <w:r w:rsidRPr="004566E5">
        <w:rPr>
          <w:lang w:val="en-US"/>
        </w:rPr>
        <w:t xml:space="preserve"> (</w:t>
      </w:r>
      <w:r>
        <w:t>первый</w:t>
      </w:r>
      <w:r w:rsidRPr="004566E5">
        <w:rPr>
          <w:lang w:val="en-US"/>
        </w:rPr>
        <w:t xml:space="preserve"> </w:t>
      </w:r>
      <w:r>
        <w:t>запуск</w:t>
      </w:r>
      <w:r w:rsidRPr="004566E5">
        <w:rPr>
          <w:lang w:val="en-US"/>
        </w:rPr>
        <w:t>)==========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time_task* first_start(time_task** beg, time_task** end)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k = 1,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current = 1,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fl = 0,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new_line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num_pages = 5;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total_el =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(1)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k = 1;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int exit_fl = 0;</w:t>
      </w:r>
    </w:p>
    <w:p w:rsidR="004566E5" w:rsidRDefault="004566E5" w:rsidP="004566E5">
      <w:pPr>
        <w:pStyle w:val="a7"/>
      </w:pPr>
      <w:r>
        <w:tab/>
      </w:r>
      <w:r>
        <w:tab/>
        <w:t>// +++++++ОТКРЫВАЕМ ФАЙЛ СО ВСЕМИ БД+++++++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ifstream fin;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fin.open(All_bd);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(!fin)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Невозможно</w:t>
      </w:r>
      <w:r w:rsidRPr="004566E5">
        <w:rPr>
          <w:lang w:val="en-US"/>
        </w:rPr>
        <w:t xml:space="preserve"> </w:t>
      </w:r>
      <w:r>
        <w:t>открыть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// записываем считанные данные в массив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while (getline(fin, arr_filename[k++]))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(k &gt;= 50)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Выведены</w:t>
      </w:r>
      <w:r w:rsidRPr="004566E5">
        <w:rPr>
          <w:lang w:val="en-US"/>
        </w:rPr>
        <w:t xml:space="preserve"> </w:t>
      </w:r>
      <w:r>
        <w:t>первые</w:t>
      </w:r>
      <w:r w:rsidRPr="004566E5">
        <w:rPr>
          <w:lang w:val="en-US"/>
        </w:rPr>
        <w:t xml:space="preserve"> 50 </w:t>
      </w:r>
      <w:r>
        <w:t>файлов</w:t>
      </w:r>
      <w:r w:rsidRPr="004566E5">
        <w:rPr>
          <w:lang w:val="en-US"/>
        </w:rPr>
        <w:t>!", L"</w:t>
      </w:r>
      <w:r>
        <w:t>Предупреждение</w:t>
      </w:r>
      <w:r w:rsidRPr="004566E5">
        <w:rPr>
          <w:lang w:val="en-US"/>
        </w:rPr>
        <w:t>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fin.close();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// ++++++++++++++++++++++++++++++++++++++++++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gotoxy(0, 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SetColor(7, 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cout &lt;&lt; "     </w:t>
      </w:r>
      <w:r>
        <w:t>ГОРЯЧИЕ</w:t>
      </w:r>
      <w:r w:rsidRPr="004566E5">
        <w:rPr>
          <w:lang w:val="en-US"/>
        </w:rPr>
        <w:t xml:space="preserve"> </w:t>
      </w:r>
      <w:r>
        <w:t>КЛАВИШИ</w:t>
      </w:r>
      <w:r w:rsidRPr="004566E5">
        <w:rPr>
          <w:lang w:val="en-US"/>
        </w:rPr>
        <w:t xml:space="preserve">     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cout &lt;&lt; "del - </w:t>
      </w:r>
      <w:r>
        <w:t>удалить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cout &lt;&lt; "enter - </w:t>
      </w:r>
      <w:r>
        <w:t>выбрать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" &lt;&lt; endl;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cout &lt;&lt; "esc - выйти из программы" &lt;&lt; endl;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// выводим название раздела</w:t>
      </w:r>
    </w:p>
    <w:p w:rsidR="004566E5" w:rsidRDefault="004566E5" w:rsidP="004566E5">
      <w:pPr>
        <w:pStyle w:val="a7"/>
      </w:pPr>
      <w:r>
        <w:tab/>
      </w:r>
      <w:r>
        <w:tab/>
        <w:t>SetColor(0, 10);</w:t>
      </w:r>
    </w:p>
    <w:p w:rsidR="004566E5" w:rsidRDefault="004566E5" w:rsidP="004566E5">
      <w:pPr>
        <w:pStyle w:val="a7"/>
      </w:pPr>
      <w:r>
        <w:tab/>
      </w:r>
      <w:r>
        <w:tab/>
        <w:t>gotoxy(width / 2 - 12, 3);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cout &lt;&lt; sets(36);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gotoxy(width / 2 - 12,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cout &lt;&lt; "             </w:t>
      </w:r>
      <w:r>
        <w:t>ВЫБОР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 xml:space="preserve">            ";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gotoxy(width / 2 - 12, 5);</w:t>
      </w:r>
    </w:p>
    <w:p w:rsidR="004566E5" w:rsidRDefault="004566E5" w:rsidP="004566E5">
      <w:pPr>
        <w:pStyle w:val="a7"/>
      </w:pPr>
      <w:r>
        <w:tab/>
      </w:r>
      <w:r>
        <w:tab/>
        <w:t>cout &lt;&lt; "  выберите откуда считывать данные  ";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gotoxy(width / 2 - 12, 6);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sets(36);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size_t pos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int main_bd = menu(current, arr_filename, k - 1);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если</w:t>
      </w:r>
      <w:r w:rsidRPr="004566E5">
        <w:rPr>
          <w:lang w:val="en-US"/>
        </w:rPr>
        <w:t xml:space="preserve"> </w:t>
      </w:r>
      <w:r>
        <w:t>нажали</w:t>
      </w:r>
      <w:r w:rsidRPr="004566E5">
        <w:rPr>
          <w:lang w:val="en-US"/>
        </w:rPr>
        <w:t xml:space="preserve"> delete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(main_bd &lt;= -2)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exit_fl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(MessageBox(0, L"</w:t>
      </w:r>
      <w:r>
        <w:t>Вы</w:t>
      </w:r>
      <w:r w:rsidRPr="004566E5">
        <w:rPr>
          <w:lang w:val="en-US"/>
        </w:rPr>
        <w:t xml:space="preserve"> </w:t>
      </w:r>
      <w:r>
        <w:t>уверены</w:t>
      </w:r>
      <w:r w:rsidRPr="004566E5">
        <w:rPr>
          <w:lang w:val="en-US"/>
        </w:rPr>
        <w:t xml:space="preserve">, </w:t>
      </w:r>
      <w:r>
        <w:t>что</w:t>
      </w:r>
      <w:r w:rsidRPr="004566E5">
        <w:rPr>
          <w:lang w:val="en-US"/>
        </w:rPr>
        <w:t xml:space="preserve"> </w:t>
      </w:r>
      <w:r>
        <w:t>хотите</w:t>
      </w:r>
      <w:r w:rsidRPr="004566E5">
        <w:rPr>
          <w:lang w:val="en-US"/>
        </w:rPr>
        <w:t xml:space="preserve"> </w:t>
      </w:r>
      <w:r>
        <w:t>удалить</w:t>
      </w:r>
      <w:r w:rsidRPr="004566E5">
        <w:rPr>
          <w:lang w:val="en-US"/>
        </w:rPr>
        <w:t>?", L"</w:t>
      </w:r>
      <w:r>
        <w:t>Удаление</w:t>
      </w:r>
      <w:r w:rsidRPr="004566E5">
        <w:rPr>
          <w:lang w:val="en-US"/>
        </w:rPr>
        <w:t>", MB_ICONQUESTION | MB_YESNO | MB_SETFOREGROUND) == 6)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ofstream file_All_bd(All_bd);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main_bd = abs(main_bd);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if (main_bd == k - 1) current--; // если удаляется последний элемент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remove(arr_filename[main_bd - 1].c_str());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удаляем</w:t>
      </w:r>
      <w:r w:rsidRPr="004566E5">
        <w:rPr>
          <w:lang w:val="en-US"/>
        </w:rPr>
        <w:t xml:space="preserve"> </w:t>
      </w:r>
      <w:r>
        <w:t>элемент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массива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(int i = 1; i &lt; k;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== main_bd - 1)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(int j = i; j &lt; k - 1; j++) arr_filename[j] = arr_filename[j + 1];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k--;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// запись новых данных в файл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for (int i = 1; i &lt; k - 1;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file_All_bd &lt;&lt; arr_filename[i]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file_All_bd.close();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} else if (main_bd == -1) { // </w:t>
      </w:r>
      <w:r>
        <w:t>если</w:t>
      </w:r>
      <w:r w:rsidRPr="004566E5">
        <w:rPr>
          <w:lang w:val="en-US"/>
        </w:rPr>
        <w:t xml:space="preserve"> </w:t>
      </w:r>
      <w:r>
        <w:t>нажали</w:t>
      </w:r>
      <w:r w:rsidRPr="004566E5">
        <w:rPr>
          <w:lang w:val="en-US"/>
        </w:rPr>
        <w:t xml:space="preserve"> esc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(MessageBox(0, L"</w:t>
      </w:r>
      <w:r>
        <w:t>Вы</w:t>
      </w:r>
      <w:r w:rsidRPr="004566E5">
        <w:rPr>
          <w:lang w:val="en-US"/>
        </w:rPr>
        <w:t xml:space="preserve"> </w:t>
      </w:r>
      <w:r>
        <w:t>уверены</w:t>
      </w:r>
      <w:r w:rsidRPr="004566E5">
        <w:rPr>
          <w:lang w:val="en-US"/>
        </w:rPr>
        <w:t xml:space="preserve">, </w:t>
      </w:r>
      <w:r>
        <w:t>что</w:t>
      </w:r>
      <w:r w:rsidRPr="004566E5">
        <w:rPr>
          <w:lang w:val="en-US"/>
        </w:rPr>
        <w:t xml:space="preserve"> </w:t>
      </w:r>
      <w:r>
        <w:t>хотите</w:t>
      </w:r>
      <w:r w:rsidRPr="004566E5">
        <w:rPr>
          <w:lang w:val="en-US"/>
        </w:rPr>
        <w:t xml:space="preserve"> </w:t>
      </w:r>
      <w:r>
        <w:t>выйти</w:t>
      </w:r>
      <w:r w:rsidRPr="004566E5">
        <w:rPr>
          <w:lang w:val="en-US"/>
        </w:rPr>
        <w:t>?", L"</w:t>
      </w:r>
      <w:r>
        <w:t>Уведомление</w:t>
      </w:r>
      <w:r w:rsidRPr="004566E5">
        <w:rPr>
          <w:lang w:val="en-US"/>
        </w:rPr>
        <w:t>", MB_ICONQUESTION | MB_SETFOREGROUND | MB_YESNO) == 6)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exit(0);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exit_fl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filename = arr_filename[main_bd - 1];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(main_bd - 1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pos = filename.find(".txt", filename.length() - 4); // </w:t>
      </w:r>
      <w:r>
        <w:t>ищем</w:t>
      </w:r>
      <w:r w:rsidRPr="004566E5">
        <w:rPr>
          <w:lang w:val="en-US"/>
        </w:rPr>
        <w:t xml:space="preserve"> .txt </w:t>
      </w:r>
      <w:r>
        <w:t>в</w:t>
      </w:r>
      <w:r w:rsidRPr="004566E5">
        <w:rPr>
          <w:lang w:val="en-US"/>
        </w:rPr>
        <w:t xml:space="preserve"> </w:t>
      </w:r>
      <w:r>
        <w:t>названии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 xml:space="preserve">, </w:t>
      </w:r>
      <w:r>
        <w:t>если</w:t>
      </w:r>
      <w:r w:rsidRPr="004566E5">
        <w:rPr>
          <w:lang w:val="en-US"/>
        </w:rPr>
        <w:t xml:space="preserve"> </w:t>
      </w:r>
      <w:r>
        <w:t>вернёт</w:t>
      </w:r>
      <w:r w:rsidRPr="004566E5">
        <w:rPr>
          <w:lang w:val="en-US"/>
        </w:rPr>
        <w:t xml:space="preserve"> -1, </w:t>
      </w:r>
      <w:r>
        <w:t>то</w:t>
      </w:r>
      <w:r w:rsidRPr="004566E5">
        <w:rPr>
          <w:lang w:val="en-US"/>
        </w:rPr>
        <w:t xml:space="preserve"> </w:t>
      </w:r>
      <w:r>
        <w:t>это</w:t>
      </w:r>
      <w:r w:rsidRPr="004566E5">
        <w:rPr>
          <w:lang w:val="en-US"/>
        </w:rPr>
        <w:t xml:space="preserve"> </w:t>
      </w:r>
      <w:r>
        <w:t>бинарный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(pos !=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read_file(filename, beg, end);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read_bin_file(filename, beg, end);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// считаем сумму общего времени и сумму времени ЦП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sum_all_time = sum_time_cpu = average_percent_time_cpu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(time_task* temp = *beg; temp; temp = temp-&gt;next)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sum_all_time += stoi(temp-&gt;d.all_time);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sum_time_cpu += stoi(temp-&gt;d.time_cpu);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average_percent_time_cpu += percent_time_cpu(stof(temp-&gt;d.all_time), stof(temp-&gt;d.time_cpu));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*beg;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(exit_fl == 0) return 0;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}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==========ПЕРЕМЕЩЕНИЕ КУРСОРА НА ВЫБРАННУЮ ПОЗИЦИЮ==========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gotoxy(int xpos, int ypos)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COORD scrn;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HANDLE hOuput = GetStdHandle(STD_OUTPUT_HANDLE);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scrn.X = xpos; scrn.Y = ypos;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SetConsoleCursorPosition(hOuput, scrn);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ОЧИСТКА</w:t>
      </w:r>
      <w:r w:rsidRPr="004566E5">
        <w:rPr>
          <w:lang w:val="en-US"/>
        </w:rPr>
        <w:t xml:space="preserve"> </w:t>
      </w:r>
      <w:r>
        <w:t>СТРОКИ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clearRow(int row)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DWORD a;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HANDLE hStdOut = GetStdHandle(STD_OUTPUT_HANDLE); // </w:t>
      </w:r>
      <w:r>
        <w:t>получаем</w:t>
      </w:r>
      <w:r w:rsidRPr="004566E5">
        <w:rPr>
          <w:lang w:val="en-US"/>
        </w:rPr>
        <w:t xml:space="preserve"> </w:t>
      </w:r>
      <w:r>
        <w:t>хэндл</w:t>
      </w:r>
      <w:r w:rsidRPr="004566E5">
        <w:rPr>
          <w:lang w:val="en-US"/>
        </w:rPr>
        <w:t xml:space="preserve"> </w:t>
      </w:r>
      <w:r>
        <w:t>окна</w:t>
      </w:r>
      <w:r w:rsidRPr="004566E5">
        <w:rPr>
          <w:lang w:val="en-US"/>
        </w:rPr>
        <w:t xml:space="preserve"> </w:t>
      </w:r>
      <w:r>
        <w:t>консоли</w:t>
      </w:r>
      <w:r w:rsidRPr="004566E5">
        <w:rPr>
          <w:lang w:val="en-US"/>
        </w:rPr>
        <w:t>*/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 xml:space="preserve">COORD coord = { 0, row - 1 }; // получаем координаты строки для очистки 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 xml:space="preserve">CONSOLE_SCREEN_BUFFER_INFO csbi;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GetConsoleScreenBufferInfo(hStdOut, &amp;csbi); // </w:t>
      </w:r>
      <w:r>
        <w:t>получаем</w:t>
      </w:r>
      <w:r w:rsidRPr="004566E5">
        <w:rPr>
          <w:lang w:val="en-US"/>
        </w:rPr>
        <w:t xml:space="preserve"> </w:t>
      </w:r>
      <w:r>
        <w:t>данные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буфера</w:t>
      </w:r>
      <w:r w:rsidRPr="004566E5">
        <w:rPr>
          <w:lang w:val="en-US"/>
        </w:rPr>
        <w:t xml:space="preserve"> </w:t>
      </w:r>
      <w:r>
        <w:t>вывода</w:t>
      </w:r>
      <w:r w:rsidRPr="004566E5">
        <w:rPr>
          <w:lang w:val="en-US"/>
        </w:rPr>
        <w:t xml:space="preserve"> </w:t>
      </w:r>
      <w:r>
        <w:t>консоли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FillConsoleOutputCharacter(hStdOut, ' ', width, coord, &amp;a); // </w:t>
      </w:r>
      <w:r>
        <w:t>заполняем</w:t>
      </w:r>
      <w:r w:rsidRPr="004566E5">
        <w:rPr>
          <w:lang w:val="en-US"/>
        </w:rPr>
        <w:t xml:space="preserve"> </w:t>
      </w:r>
      <w:r>
        <w:t>строку</w:t>
      </w:r>
      <w:r w:rsidRPr="004566E5">
        <w:rPr>
          <w:lang w:val="en-US"/>
        </w:rPr>
        <w:t xml:space="preserve"> </w:t>
      </w:r>
      <w:r>
        <w:t>пробелами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ВЫДЕЛЕНИЕ</w:t>
      </w:r>
      <w:r w:rsidRPr="004566E5">
        <w:rPr>
          <w:lang w:val="en-US"/>
        </w:rPr>
        <w:t xml:space="preserve"> </w:t>
      </w:r>
      <w:r>
        <w:t>ПАМЯТИ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input(time_task*&amp; beg, time_task*&amp; end, const time_task&amp; info)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(info.d.cipher == "-1" || info.d.all_time == "-1" || info.d.department_code == "-1" || info.d.fio == "-1" || info.d.time_cpu == "-1") 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newel = new time_task;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newel-&gt;next = NULL;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newel-&gt;prev = NULL;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newel-&gt;d = info.d;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beg = end = newel;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end-&gt;next = newel;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newel-&gt;prev = end;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  <w:t>end = newel;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num_pages = 5;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==========ПРОВЕРКИ НА СИМВОЛ И ДЛИНУ СТРОКИ==========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check_num(string field, int posX, int posY, int max_length, int is_text)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/*</w:t>
      </w:r>
    </w:p>
    <w:p w:rsidR="004566E5" w:rsidRDefault="004566E5" w:rsidP="004566E5">
      <w:pPr>
        <w:pStyle w:val="a7"/>
      </w:pPr>
      <w:r>
        <w:tab/>
        <w:t>если is_text = 0 - ввод чисел</w:t>
      </w:r>
    </w:p>
    <w:p w:rsidR="004566E5" w:rsidRDefault="004566E5" w:rsidP="004566E5">
      <w:pPr>
        <w:pStyle w:val="a7"/>
      </w:pPr>
      <w:r>
        <w:tab/>
        <w:t>если is_text = 1 - ввод символов</w:t>
      </w:r>
    </w:p>
    <w:p w:rsidR="004566E5" w:rsidRDefault="004566E5" w:rsidP="004566E5">
      <w:pPr>
        <w:pStyle w:val="a7"/>
      </w:pPr>
      <w:r>
        <w:tab/>
        <w:t>если is_text = 2 - ввод чисел и ввод символов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*/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length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pospos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field = "";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int* posarrays = new int[(__int64)max_length + 1];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for (int i = 0; i &lt; max_length;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posarrays[i] = i;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if(max_length != i) field += (is_text == 2 ? " " : "_"); // </w:t>
      </w:r>
      <w:r>
        <w:t>создаём</w:t>
      </w:r>
      <w:r w:rsidRPr="004566E5">
        <w:rPr>
          <w:lang w:val="en-US"/>
        </w:rPr>
        <w:t xml:space="preserve"> </w:t>
      </w:r>
      <w:r>
        <w:t>маску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pos = posarrays[pospos];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(true)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int ch = _getch();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(ch == enter &amp;&amp; length &gt;=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(is_text == 0 &amp;&amp; stoi(field) &lt;= 0) { // </w:t>
      </w:r>
      <w:r>
        <w:t>если</w:t>
      </w:r>
      <w:r w:rsidRPr="004566E5">
        <w:rPr>
          <w:lang w:val="en-US"/>
        </w:rPr>
        <w:t xml:space="preserve"> </w:t>
      </w:r>
      <w:r>
        <w:t>поле</w:t>
      </w:r>
      <w:r w:rsidRPr="004566E5">
        <w:rPr>
          <w:lang w:val="en-US"/>
        </w:rPr>
        <w:t xml:space="preserve"> &lt;= 0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Данные</w:t>
      </w:r>
      <w:r w:rsidRPr="004566E5">
        <w:rPr>
          <w:lang w:val="en-US"/>
        </w:rPr>
        <w:t xml:space="preserve"> </w:t>
      </w:r>
      <w:r>
        <w:t>должны</w:t>
      </w:r>
      <w:r w:rsidRPr="004566E5">
        <w:rPr>
          <w:lang w:val="en-US"/>
        </w:rPr>
        <w:t xml:space="preserve"> </w:t>
      </w:r>
      <w:r>
        <w:t>быть</w:t>
      </w:r>
      <w:r w:rsidRPr="004566E5">
        <w:rPr>
          <w:lang w:val="en-US"/>
        </w:rPr>
        <w:t xml:space="preserve"> &gt;= 1!", L"</w:t>
      </w:r>
      <w:r>
        <w:t>Предупреждение</w:t>
      </w:r>
      <w:r w:rsidRPr="004566E5">
        <w:rPr>
          <w:lang w:val="en-US"/>
        </w:rPr>
        <w:t>", MB_ICONWARNING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 else break; // выходим, если нажали enter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 xml:space="preserve">}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(ch == esc) return "-1";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(ch == 8 &amp;&amp; length &gt;= 1) { // </w:t>
      </w:r>
      <w:r>
        <w:t>если</w:t>
      </w:r>
      <w:r w:rsidRPr="004566E5">
        <w:rPr>
          <w:lang w:val="en-US"/>
        </w:rPr>
        <w:t xml:space="preserve"> </w:t>
      </w:r>
      <w:r>
        <w:t>нажали</w:t>
      </w:r>
      <w:r w:rsidRPr="004566E5">
        <w:rPr>
          <w:lang w:val="en-US"/>
        </w:rPr>
        <w:t xml:space="preserve"> backspace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length--;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gotoxy(posX, posY);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pospos--;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 = posarrays[pospos];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field[pos] = (is_text == 2 ? ' ' : '_');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else if (length != max_length &amp;&amp; ch != esc &amp;&amp; ch != enter &amp;&amp; is_text == 2 &amp;&amp; ch != 8)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length++;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field[pos] = ch;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gotoxy(posX, posY);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pospos++;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 = posarrays[pospos];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if (length != max_length &amp;&amp; ch != esc &amp;&amp; ch != enter &amp;&amp; ch != 8 &amp;&amp; (is_text == 1 ? !(ch &gt;= '0' &amp;&amp; ch &lt;= '9') : (ch &gt;= '0' &amp;&amp; ch &lt;= '9')))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length++;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field[pos] = ch;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gotoxy(posX, posY);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pospos++;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 = posarrays[pospos];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delete[] posarrays;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  <w:t>return field.substr(0, length);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ВВОД</w:t>
      </w:r>
      <w:r w:rsidRPr="004566E5">
        <w:rPr>
          <w:lang w:val="en-US"/>
        </w:rPr>
        <w:t xml:space="preserve"> </w:t>
      </w:r>
      <w:r>
        <w:t>ДАННЫХ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time_task input_info(time_task * 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 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temp = beg;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int fl = 0;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// выводим название раздела</w:t>
      </w:r>
    </w:p>
    <w:p w:rsidR="004566E5" w:rsidRDefault="004566E5" w:rsidP="004566E5">
      <w:pPr>
        <w:pStyle w:val="a7"/>
      </w:pPr>
      <w: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gotoxy(width / 2 + 1, 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               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+ 1,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cout &lt;&lt; "    </w:t>
      </w:r>
      <w:r>
        <w:t>ВВОД</w:t>
      </w:r>
      <w:r w:rsidRPr="004566E5">
        <w:rPr>
          <w:lang w:val="en-US"/>
        </w:rPr>
        <w:t xml:space="preserve"> </w:t>
      </w:r>
      <w:r>
        <w:t>ДАННЫХ</w:t>
      </w:r>
      <w:r w:rsidRPr="004566E5">
        <w:rPr>
          <w:lang w:val="en-US"/>
        </w:rPr>
        <w:t xml:space="preserve">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+ 1, 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               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2 - 6, 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</w:t>
      </w:r>
      <w:r>
        <w:t>Введите</w:t>
      </w:r>
      <w:r w:rsidRPr="004566E5">
        <w:rPr>
          <w:lang w:val="en-US"/>
        </w:rPr>
        <w:t xml:space="preserve"> </w:t>
      </w:r>
      <w:r>
        <w:t>шифр</w:t>
      </w:r>
      <w:r w:rsidRPr="004566E5">
        <w:rPr>
          <w:lang w:val="en-US"/>
        </w:rPr>
        <w:t xml:space="preserve"> </w:t>
      </w:r>
      <w:r>
        <w:t>задания</w:t>
      </w:r>
      <w:r w:rsidRPr="004566E5">
        <w:rPr>
          <w:lang w:val="en-US"/>
        </w:rPr>
        <w:t xml:space="preserve"> (8 </w:t>
      </w:r>
      <w:r>
        <w:t>символов</w:t>
      </w:r>
      <w:r w:rsidRPr="004566E5">
        <w:rPr>
          <w:lang w:val="en-US"/>
        </w:rPr>
        <w:t>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2 - 6, 9);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t.d.cipher = check_num(t.d.cipher, width / 2 - 6,  9, 8,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(t.d.cipher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gotoxy(width / 2 - 6, 10);</w:t>
      </w:r>
    </w:p>
    <w:p w:rsidR="004566E5" w:rsidRDefault="004566E5" w:rsidP="004566E5">
      <w:pPr>
        <w:pStyle w:val="a7"/>
      </w:pPr>
      <w:r>
        <w:tab/>
        <w:t>cout &lt;&lt; "Введите код отдела (3 символа)"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gotoxy(width / 2 - 6, 11);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t.d.department_code = check_num(t.d.department_code, width / 2 - 6, 11, 3,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(t.d.department_code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2 - 6, 12);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</w:t>
      </w:r>
      <w:r>
        <w:t>Введите</w:t>
      </w:r>
      <w:r w:rsidRPr="004566E5">
        <w:rPr>
          <w:lang w:val="en-US"/>
        </w:rPr>
        <w:t xml:space="preserve"> </w:t>
      </w:r>
      <w:r>
        <w:t>ФИО</w:t>
      </w:r>
      <w:r w:rsidRPr="004566E5">
        <w:rPr>
          <w:lang w:val="en-US"/>
        </w:rPr>
        <w:t xml:space="preserve"> (15 </w:t>
      </w:r>
      <w:r>
        <w:t>символов</w:t>
      </w:r>
      <w:r w:rsidRPr="004566E5">
        <w:rPr>
          <w:lang w:val="en-US"/>
        </w:rPr>
        <w:t>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2 - 6, 13);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t.d.fio = check_num(t.d.fio, width / 2 - 6, 13, 15, 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if(t.d.fio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do {</w:t>
      </w:r>
    </w:p>
    <w:p w:rsidR="004566E5" w:rsidRDefault="004566E5" w:rsidP="004566E5">
      <w:pPr>
        <w:pStyle w:val="a7"/>
      </w:pPr>
      <w:r>
        <w:tab/>
      </w:r>
      <w:r>
        <w:tab/>
        <w:t>gotoxy(width / 2 - 6, 14);</w:t>
      </w:r>
    </w:p>
    <w:p w:rsidR="004566E5" w:rsidRDefault="004566E5" w:rsidP="004566E5">
      <w:pPr>
        <w:pStyle w:val="a7"/>
      </w:pPr>
      <w:r>
        <w:tab/>
      </w:r>
      <w:r>
        <w:tab/>
        <w:t>cout &lt;&lt; "Введите общее время прохождения задания (5 символов)"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gotoxy(width / 2 - 6,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t.d.all_time = check_num(t.d.all_time, width / 2 - 6, 15, 5,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(t.d.all_time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gotoxy(width / 2 - 6, 16);</w:t>
      </w:r>
    </w:p>
    <w:p w:rsidR="004566E5" w:rsidRDefault="004566E5" w:rsidP="004566E5">
      <w:pPr>
        <w:pStyle w:val="a7"/>
      </w:pPr>
      <w:r>
        <w:tab/>
      </w:r>
      <w:r>
        <w:tab/>
        <w:t>cout &lt;&lt; "Введите время центрального процессора (5 символов)"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gotoxy(width / 2 - 6, 17);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t.d.time_cpu = check_num(t.d.time_cpu, width / 2 - 6, 17, 5,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(t.d.time_cpu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(stoi(t.d.all_time) &lt; stoi(t.d.time_cpu))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MessageBox(0, L"Общее время должно быть больше времени центрального процессора!", L"Предупреждение",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clearRow(15);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clearRow(16);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clearRow(17);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clearRow(18);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else break;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total_el++;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return t;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==========РАСЧЁТ ПРОЦЕНТА ПРОЦЕССОРНОГО ВРЕМЕНИ==========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float percent_time_cpu(float a, float b)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(b * 100) / a;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АНАЛОГ</w:t>
      </w:r>
      <w:r w:rsidRPr="004566E5">
        <w:rPr>
          <w:lang w:val="en-US"/>
        </w:rPr>
        <w:t xml:space="preserve"> setw()==========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sets(size_t size)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res_s;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for (int i = 0; i &lt; size;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res_s += "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res_s;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==========ОЧИСТКА ЭКРАНА БЕЗ МЕРЦАНИЯ==========</w:t>
      </w:r>
    </w:p>
    <w:p w:rsidR="004566E5" w:rsidRDefault="004566E5" w:rsidP="004566E5">
      <w:pPr>
        <w:pStyle w:val="a7"/>
      </w:pPr>
      <w:r>
        <w:t>void cls() {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HANDLE hd = GetStdHandle(STD_OUTPUT_HANDLE);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COORD cd;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cd.X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cd.Y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SetConsoleCursorPosition(hd, cd);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ПЕЧАТЬ</w:t>
      </w:r>
      <w:r w:rsidRPr="004566E5">
        <w:rPr>
          <w:lang w:val="en-US"/>
        </w:rPr>
        <w:t xml:space="preserve"> </w:t>
      </w:r>
      <w:r>
        <w:t>СОДЕРЖИМОГО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print_info(const time_task &amp; t, int active)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(active) SetColor(0, 15);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"| " &lt;&lt; t.d.cipher &lt;&lt; sets(12 - t.d.cipher.length());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setw(6 + t.d.department_code.length());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"| " &lt;&lt; t.d.cipher &lt;&lt; sets((13 - t.d.cipher.length()) + t.d.department_code.length()) &lt;&lt; sets(5 - t.d.department_code.length());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2)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t.d.department_code &lt;&lt; sets(10 - t.d.department_code.length());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setw(6 + t.d.fio.length());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t.d.department_code &lt;&lt; sets(16 - t.d.department_code.length());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3)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  <w:t>cout &lt;&lt; t.d.fio &lt;&lt; sets(15 - t.d.fio.length());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setw(3 + t.d.all_time.length());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t.d.fio &lt;&lt; sets(18 - t.d.fio.length());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4)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t.d.all_time &lt;&lt; sets(11 - t.d.all_time.length());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setw(6 + t.d.time_cpu.length());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t.d.all_time &lt;&lt; sets(17 - t.d.all_time.length());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5)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t.d.time_cpu &lt;&lt; sets(9 - t.d.time_cpu.length()) &lt;&lt; "|";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t.d.time_cpu &lt;&lt; setw(10 - t.d.time_cpu.length()) &lt;&lt; "|";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setfill(' ') &lt;&lt; setw(8) &lt;&lt; percent_time_cpu(stof(t.d.all_time), stof(t.d.time_cpu)) &lt;&lt; setfill(' ') &lt;&lt; setw(24) &lt;&lt; setprecision(4) &lt;&lt; fixed &lt;&lt; "|";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==========ВЫВОД ДАННЫХ==========</w:t>
      </w:r>
    </w:p>
    <w:p w:rsidR="004566E5" w:rsidRDefault="004566E5" w:rsidP="004566E5">
      <w:pPr>
        <w:pStyle w:val="a7"/>
      </w:pPr>
      <w:r>
        <w:t>// если active = 0, то это режим сортировки</w:t>
      </w:r>
    </w:p>
    <w:p w:rsidR="004566E5" w:rsidRDefault="004566E5" w:rsidP="004566E5">
      <w:pPr>
        <w:pStyle w:val="a7"/>
      </w:pPr>
      <w:r>
        <w:t>// если active = -1, то это изменение кол-ва элементов на странице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time_task* print(time_task* end, time_task* real_beg, time_task * beg, int active, int edit_el, int print_count_num_pages, int print_page)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wint_t buf;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temp = beg,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* buf_el = beg,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* first_buf_el = beg,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* edit_ob = beg;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int i</w:t>
      </w:r>
      <w:r>
        <w:tab/>
      </w:r>
      <w:r>
        <w:tab/>
      </w:r>
      <w:r>
        <w:tab/>
      </w:r>
      <w:r>
        <w:tab/>
        <w:t>= 1, // номер текущего элемента</w:t>
      </w:r>
    </w:p>
    <w:p w:rsidR="004566E5" w:rsidRDefault="004566E5" w:rsidP="004566E5">
      <w:pPr>
        <w:pStyle w:val="a7"/>
      </w:pPr>
      <w:r>
        <w:tab/>
      </w:r>
      <w:r>
        <w:tab/>
        <w:t>first_i</w:t>
      </w:r>
      <w:r>
        <w:tab/>
      </w:r>
      <w:r>
        <w:tab/>
      </w:r>
      <w:r>
        <w:tab/>
        <w:t>= 0, // первый элемент в каждой странице</w:t>
      </w:r>
    </w:p>
    <w:p w:rsidR="004566E5" w:rsidRDefault="004566E5" w:rsidP="004566E5">
      <w:pPr>
        <w:pStyle w:val="a7"/>
      </w:pPr>
      <w:r>
        <w:tab/>
      </w:r>
      <w:r>
        <w:tab/>
        <w:t>count_num_pages = print_count_num_pages, // счётчик для i (название не соответствует применению)</w:t>
      </w:r>
    </w:p>
    <w:p w:rsidR="004566E5" w:rsidRDefault="004566E5" w:rsidP="004566E5">
      <w:pPr>
        <w:pStyle w:val="a7"/>
      </w:pPr>
      <w:r>
        <w:tab/>
      </w:r>
      <w:r>
        <w:tab/>
        <w:t>page</w:t>
      </w:r>
      <w:r>
        <w:tab/>
      </w:r>
      <w:r>
        <w:tab/>
      </w:r>
      <w:r>
        <w:tab/>
        <w:t>= print_page, // текущая страница</w:t>
      </w:r>
    </w:p>
    <w:p w:rsidR="004566E5" w:rsidRDefault="004566E5" w:rsidP="004566E5">
      <w:pPr>
        <w:pStyle w:val="a7"/>
      </w:pPr>
      <w:r>
        <w:tab/>
      </w:r>
      <w:r>
        <w:tab/>
        <w:t>np</w:t>
      </w:r>
      <w:r>
        <w:tab/>
      </w:r>
      <w:r>
        <w:tab/>
      </w:r>
      <w:r>
        <w:tab/>
      </w:r>
      <w:r>
        <w:tab/>
        <w:t>= 0, // новая страница</w:t>
      </w:r>
    </w:p>
    <w:p w:rsidR="004566E5" w:rsidRDefault="004566E5" w:rsidP="004566E5">
      <w:pPr>
        <w:pStyle w:val="a7"/>
      </w:pPr>
      <w:r>
        <w:tab/>
      </w:r>
      <w:r>
        <w:tab/>
        <w:t>sort_field</w:t>
      </w:r>
      <w:r>
        <w:tab/>
      </w:r>
      <w:r>
        <w:tab/>
        <w:t>= 1, // поле для сортировки</w:t>
      </w:r>
    </w:p>
    <w:p w:rsidR="004566E5" w:rsidRDefault="004566E5" w:rsidP="004566E5">
      <w:pPr>
        <w:pStyle w:val="a7"/>
      </w:pPr>
      <w:r>
        <w:tab/>
      </w:r>
      <w:r>
        <w:tab/>
        <w:t>remember_active = 0, // запоминающая переменная для active</w:t>
      </w:r>
    </w:p>
    <w:p w:rsidR="004566E5" w:rsidRDefault="004566E5" w:rsidP="004566E5">
      <w:pPr>
        <w:pStyle w:val="a7"/>
      </w:pPr>
      <w:r>
        <w:tab/>
      </w:r>
      <w:r>
        <w:tab/>
        <w:t>direction</w:t>
      </w:r>
      <w:r>
        <w:tab/>
      </w:r>
      <w:r>
        <w:tab/>
        <w:t>= 0, // направление сортировки (0 - от меньшего к большему, 1 - наоборот)</w:t>
      </w:r>
    </w:p>
    <w:p w:rsidR="004566E5" w:rsidRDefault="004566E5" w:rsidP="004566E5">
      <w:pPr>
        <w:pStyle w:val="a7"/>
      </w:pPr>
      <w:r>
        <w:tab/>
      </w:r>
      <w:r>
        <w:tab/>
        <w:t>fl</w:t>
      </w:r>
      <w:r>
        <w:tab/>
      </w:r>
      <w:r>
        <w:tab/>
      </w:r>
      <w:r>
        <w:tab/>
      </w:r>
      <w:r>
        <w:tab/>
        <w:t>= 0,</w:t>
      </w:r>
    </w:p>
    <w:p w:rsidR="004566E5" w:rsidRDefault="004566E5" w:rsidP="004566E5">
      <w:pPr>
        <w:pStyle w:val="a7"/>
      </w:pPr>
      <w:r>
        <w:tab/>
      </w:r>
      <w:r>
        <w:tab/>
        <w:t>show_hotkey</w:t>
      </w:r>
      <w:r>
        <w:tab/>
      </w:r>
      <w:r>
        <w:tab/>
        <w:t>= 0; // видимость горячих клавиш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// пересчитываем сумму общего времени и сумму времени ЦП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if (edit_el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  <w:t>sum_all_time = sum_time_cpu = average_percent_time_cpu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for (temp = beg; temp; temp = temp-&gt;next)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sum_all_time += stoi(temp-&gt;d.all_time);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sum_time_cpu += stoi(temp-&gt;d.time_cpu);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average_percent_time_cpu += percent_time_cpu(stof(temp-&gt;d.all_time), stof(temp-&gt;d.time_cpu));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float total_pages = ceil(total_el / num_pages); // </w:t>
      </w:r>
      <w:r>
        <w:t>общее</w:t>
      </w:r>
      <w:r w:rsidRPr="004566E5">
        <w:rPr>
          <w:lang w:val="en-US"/>
        </w:rPr>
        <w:t xml:space="preserve"> </w:t>
      </w:r>
      <w:r>
        <w:t>кол</w:t>
      </w:r>
      <w:r w:rsidRPr="004566E5">
        <w:rPr>
          <w:lang w:val="en-US"/>
        </w:rPr>
        <w:t>-</w:t>
      </w:r>
      <w:r>
        <w:t>во</w:t>
      </w:r>
      <w:r w:rsidRPr="004566E5">
        <w:rPr>
          <w:lang w:val="en-US"/>
        </w:rPr>
        <w:t xml:space="preserve"> </w:t>
      </w:r>
      <w:r>
        <w:t>страниц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cls();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// если пустой список</w:t>
      </w:r>
    </w:p>
    <w:p w:rsidR="004566E5" w:rsidRDefault="004566E5" w:rsidP="004566E5">
      <w:pPr>
        <w:pStyle w:val="a7"/>
      </w:pPr>
      <w:r>
        <w:tab/>
      </w:r>
      <w:r>
        <w:tab/>
        <w:t>if (!beg) {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MessageBox(0, L"</w:t>
      </w:r>
      <w:r>
        <w:t>Список</w:t>
      </w:r>
      <w:r w:rsidRPr="004566E5">
        <w:rPr>
          <w:lang w:val="en-US"/>
        </w:rPr>
        <w:t xml:space="preserve"> </w:t>
      </w:r>
      <w:r>
        <w:t>пуст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beg;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// +++++ОСНОВНОЙ ВЫВОД+++++</w:t>
      </w:r>
    </w:p>
    <w:p w:rsidR="004566E5" w:rsidRDefault="004566E5" w:rsidP="004566E5">
      <w:pPr>
        <w:pStyle w:val="a7"/>
      </w:pPr>
      <w:r>
        <w:tab/>
      </w:r>
      <w:r>
        <w:tab/>
        <w:t xml:space="preserve">int num_del = 0; // номер для удаления 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if (total_el &lt; num_pages)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num_pages = total_el;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(active &gt; num_pages || active == 0 || active ==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edit_ob = 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edit_ob =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gotoxy(0,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"\n</w:t>
      </w:r>
      <w:r>
        <w:t>Общее</w:t>
      </w:r>
      <w:r w:rsidRPr="004566E5">
        <w:rPr>
          <w:lang w:val="en-US"/>
        </w:rPr>
        <w:t xml:space="preserve"> </w:t>
      </w:r>
      <w:r>
        <w:t>количесвто</w:t>
      </w:r>
      <w:r w:rsidRPr="004566E5">
        <w:rPr>
          <w:lang w:val="en-US"/>
        </w:rPr>
        <w:t xml:space="preserve"> </w:t>
      </w:r>
      <w:r>
        <w:t>элементов</w:t>
      </w:r>
      <w:r w:rsidRPr="004566E5">
        <w:rPr>
          <w:lang w:val="en-US"/>
        </w:rPr>
        <w:t>: " &lt;&lt; total_el &lt;&lt; setw(20) &lt;&lt; endl;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cout &lt;&lt; "Количество элементов на странице: ";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if (active ==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SetColor(15, 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SetColor(7, 2);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 " &lt;&lt; num_pages &lt;&lt; " " &lt;&lt; endl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(active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(int i = 1; i &lt;= 5;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== sort_field)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sort_items[i - 1];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== sort_field)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"&lt;";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fl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"&gt;";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switch (i)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1: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4: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3: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sets(13);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case 5: // если это последний пункт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 xml:space="preserve">cout &lt;&lt; "|";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switch (i)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1: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4: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3: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sets(14);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case 5: // если это последний пункт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cout &lt;&lt; " |"; 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SetColor(0, 15);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  <w:t>} else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"| Шифр задания      Код отдела      ФИО               Общее время      Время ЦП |";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cout &lt;&lt; " Процент процессорного времени |"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for (i = count_num_pages; temp; temp = temp-&gt;next,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достаём</w:t>
      </w:r>
      <w:r w:rsidRPr="004566E5">
        <w:rPr>
          <w:lang w:val="en-US"/>
        </w:rPr>
        <w:t xml:space="preserve"> </w:t>
      </w:r>
      <w:r>
        <w:t>первые</w:t>
      </w:r>
      <w:r w:rsidRPr="004566E5">
        <w:rPr>
          <w:lang w:val="en-US"/>
        </w:rPr>
        <w:t xml:space="preserve"> </w:t>
      </w:r>
      <w:r>
        <w:t>элементы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% num_pages == 1 &amp;&amp; page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first_i = i;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(int j = 0; j &lt; num_pages; j++, temp = temp-&gt;prev)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first_buf_el = temp-&gt;prev;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(i % num_pages != </w:t>
      </w:r>
      <w:r>
        <w:t>0)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np = 0;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разукрашивание выбранного элемента</w:t>
      </w:r>
    </w:p>
    <w:p w:rsidR="004566E5" w:rsidRDefault="004566E5" w:rsidP="004566E5">
      <w:pPr>
        <w:pStyle w:val="a7"/>
      </w:pPr>
      <w:r>
        <w:lastRenderedPageBreak/>
        <w:tab/>
      </w:r>
      <w:r>
        <w:tab/>
      </w:r>
      <w:r>
        <w:tab/>
        <w:t>if (i == active) {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num_del = stoi(temp-&gt;d.cipher);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edit_ob = temp; // </w:t>
      </w:r>
      <w:r>
        <w:t>редактируемый</w:t>
      </w:r>
      <w:r w:rsidRPr="004566E5">
        <w:rPr>
          <w:lang w:val="en-US"/>
        </w:rPr>
        <w:t xml:space="preserve"> </w:t>
      </w:r>
      <w:r>
        <w:t>объект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print_info(*temp, edit_el);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print_info(*temp,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% num_pages == 0 &amp;&amp; np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np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</w:t>
      </w:r>
      <w:r>
        <w:t>Сумма</w:t>
      </w:r>
      <w:r w:rsidRPr="004566E5">
        <w:rPr>
          <w:lang w:val="en-US"/>
        </w:rPr>
        <w:t xml:space="preserve"> </w:t>
      </w:r>
      <w:r>
        <w:t>общего</w:t>
      </w:r>
      <w:r w:rsidRPr="004566E5">
        <w:rPr>
          <w:lang w:val="en-US"/>
        </w:rPr>
        <w:t xml:space="preserve"> </w:t>
      </w:r>
      <w:r>
        <w:t>времени</w:t>
      </w:r>
      <w:r w:rsidRPr="004566E5">
        <w:rPr>
          <w:lang w:val="en-US"/>
        </w:rPr>
        <w:t>: " &lt;&lt; sum_all_time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</w:t>
      </w:r>
      <w:r>
        <w:t>Сумма</w:t>
      </w:r>
      <w:r w:rsidRPr="004566E5">
        <w:rPr>
          <w:lang w:val="en-US"/>
        </w:rPr>
        <w:t xml:space="preserve"> </w:t>
      </w:r>
      <w:r>
        <w:t>времени</w:t>
      </w:r>
      <w:r w:rsidRPr="004566E5">
        <w:rPr>
          <w:lang w:val="en-US"/>
        </w:rPr>
        <w:t xml:space="preserve"> </w:t>
      </w:r>
      <w:r>
        <w:t>ЦП</w:t>
      </w:r>
      <w:r w:rsidRPr="004566E5">
        <w:rPr>
          <w:lang w:val="en-US"/>
        </w:rPr>
        <w:t>: " &lt;&lt; sum_time_cpu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</w:t>
      </w:r>
      <w:r>
        <w:t>Средний</w:t>
      </w:r>
      <w:r w:rsidRPr="004566E5">
        <w:rPr>
          <w:lang w:val="en-US"/>
        </w:rPr>
        <w:t xml:space="preserve"> </w:t>
      </w:r>
      <w:r>
        <w:t>процент</w:t>
      </w:r>
      <w:r w:rsidRPr="004566E5">
        <w:rPr>
          <w:lang w:val="en-US"/>
        </w:rPr>
        <w:t xml:space="preserve"> </w:t>
      </w:r>
      <w:r>
        <w:t>времени</w:t>
      </w:r>
      <w:r w:rsidRPr="004566E5">
        <w:rPr>
          <w:lang w:val="en-US"/>
        </w:rPr>
        <w:t xml:space="preserve"> </w:t>
      </w:r>
      <w:r>
        <w:t>ЦП</w:t>
      </w:r>
      <w:r w:rsidRPr="004566E5">
        <w:rPr>
          <w:lang w:val="en-US"/>
        </w:rPr>
        <w:t>: " &lt;&lt; average_percent_time_cpu / total_el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setw(width / 2) &lt;&lt; "</w:t>
      </w:r>
      <w:r>
        <w:t>Страница</w:t>
      </w:r>
      <w:r w:rsidRPr="004566E5">
        <w:rPr>
          <w:lang w:val="en-US"/>
        </w:rPr>
        <w:t xml:space="preserve"> " &lt;&lt; page + 1 &lt;&lt; " </w:t>
      </w:r>
      <w:r>
        <w:t>из</w:t>
      </w:r>
      <w:r w:rsidRPr="004566E5">
        <w:rPr>
          <w:lang w:val="en-US"/>
        </w:rPr>
        <w:t xml:space="preserve"> " &lt;&lt; setprecision(0) &lt;&lt; total_pages;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// +++++++++++++++++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горячие</w:t>
      </w:r>
      <w:r w:rsidRPr="004566E5">
        <w:rPr>
          <w:lang w:val="en-US"/>
        </w:rPr>
        <w:t xml:space="preserve"> </w:t>
      </w:r>
      <w:r>
        <w:t>клавиши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gotoxy(0,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SetColor(7,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0)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cout &lt;&lt; "    Горячие клавиши (H)    " &lt;&lt; endl;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  <w:t>else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        ГОРЯЧИЕ КЛАВИШИ         закрыть(H)"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del - удалить файл                        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enter - редактировать поле                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s - сортировка                            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n - изменить кол-во элементов на странице 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esc - выйти в меню                        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int height_el_num_pages = 0; // </w:t>
      </w:r>
      <w:r>
        <w:t>высота</w:t>
      </w:r>
      <w:r w:rsidRPr="004566E5">
        <w:rPr>
          <w:lang w:val="en-US"/>
        </w:rPr>
        <w:t xml:space="preserve"> </w:t>
      </w:r>
      <w:r>
        <w:t>элементов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((page + 1 != total_pages))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height_el_num_pages = i - count_num_pages;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height_el_num_pages = i - count_num_pages - 1;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(edit_el)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14 + height_el_num_pages + (height_el_num_pages + 1));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beg; // если редактируется какой-нибудь элемент, то выходим из ф-ии чтобы не было рекурсии</w:t>
      </w:r>
    </w:p>
    <w:p w:rsidR="004566E5" w:rsidRDefault="004566E5" w:rsidP="004566E5">
      <w:pPr>
        <w:pStyle w:val="a7"/>
      </w:pPr>
      <w:r>
        <w:tab/>
      </w:r>
      <w:r>
        <w:tab/>
        <w:t>} else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show_cursor(FALSE);</w:t>
      </w:r>
    </w:p>
    <w:p w:rsidR="004566E5" w:rsidRDefault="004566E5" w:rsidP="004566E5">
      <w:pPr>
        <w:pStyle w:val="a7"/>
      </w:pPr>
      <w:r>
        <w:lastRenderedPageBreak/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// считывание клавиш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buf = _getwch();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switch (buf)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up: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 || active == -1 || total_el == 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&gt; 1) active--;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num_pages == 0 || page == total_pages)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first_buf_el;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count_num_pages = first_i - num_pages; // </w:t>
      </w:r>
      <w:r>
        <w:t>формируем</w:t>
      </w:r>
      <w:r w:rsidRPr="004566E5">
        <w:rPr>
          <w:lang w:val="en-US"/>
        </w:rPr>
        <w:t xml:space="preserve"> i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down: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-1 || total_el == 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(num_pages) == 0)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if (i == total_el) { // если это самый последний элемент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count_num_pages = i + 1; // </w:t>
      </w:r>
      <w:r>
        <w:t>формируем</w:t>
      </w:r>
      <w:r w:rsidRPr="004566E5">
        <w:rPr>
          <w:lang w:val="en-US"/>
        </w:rPr>
        <w:t xml:space="preserve"> i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&lt; total_el) active++;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(page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(num_pages + 1) == 0 &amp;&amp; temp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right_btn: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(show_hotkey == 1) break; // </w:t>
      </w:r>
      <w:r>
        <w:t>если</w:t>
      </w:r>
      <w:r w:rsidRPr="004566E5">
        <w:rPr>
          <w:lang w:val="en-US"/>
        </w:rPr>
        <w:t xml:space="preserve"> </w:t>
      </w:r>
      <w:r>
        <w:t>включен</w:t>
      </w:r>
      <w:r w:rsidRPr="004566E5">
        <w:rPr>
          <w:lang w:val="en-US"/>
        </w:rPr>
        <w:t xml:space="preserve"> </w:t>
      </w:r>
      <w:r>
        <w:t>блок</w:t>
      </w:r>
      <w:r w:rsidRPr="004566E5">
        <w:rPr>
          <w:lang w:val="en-US"/>
        </w:rPr>
        <w:t xml:space="preserve"> </w:t>
      </w:r>
      <w:r>
        <w:t>горячих</w:t>
      </w:r>
      <w:r w:rsidRPr="004566E5">
        <w:rPr>
          <w:lang w:val="en-US"/>
        </w:rPr>
        <w:t xml:space="preserve"> </w:t>
      </w:r>
      <w:r>
        <w:t>клавиш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-1 || total_el == 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+ 1 &lt;= total_el &amp;&amp; active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count_num_pages += 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i + 1;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num_pages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(sort_field &lt; 5)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sort_field++;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left_btn: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if (show_hotkey == 1) break; // если включен блок горячих клавиш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if (active == -1 || total_el == 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(sort_field &gt;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sort_field--;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- num_pages &gt;=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first_buf_el;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count_num_pages -= 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first_i - 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del: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(MessageBox(0, L"</w:t>
      </w:r>
      <w:r>
        <w:t>Вы</w:t>
      </w:r>
      <w:r w:rsidRPr="004566E5">
        <w:rPr>
          <w:lang w:val="en-US"/>
        </w:rPr>
        <w:t xml:space="preserve"> </w:t>
      </w:r>
      <w:r>
        <w:t>уверены</w:t>
      </w:r>
      <w:r w:rsidRPr="004566E5">
        <w:rPr>
          <w:lang w:val="en-US"/>
        </w:rPr>
        <w:t xml:space="preserve">, </w:t>
      </w:r>
      <w:r>
        <w:t>что</w:t>
      </w:r>
      <w:r w:rsidRPr="004566E5">
        <w:rPr>
          <w:lang w:val="en-US"/>
        </w:rPr>
        <w:t xml:space="preserve"> </w:t>
      </w:r>
      <w:r>
        <w:t>хотите</w:t>
      </w:r>
      <w:r w:rsidRPr="004566E5">
        <w:rPr>
          <w:lang w:val="en-US"/>
        </w:rPr>
        <w:t xml:space="preserve"> </w:t>
      </w:r>
      <w:r>
        <w:t>удалить</w:t>
      </w:r>
      <w:r w:rsidRPr="004566E5">
        <w:rPr>
          <w:lang w:val="en-US"/>
        </w:rPr>
        <w:t>?", L"</w:t>
      </w:r>
      <w:r>
        <w:t>Удаление</w:t>
      </w:r>
      <w:r w:rsidRPr="004566E5">
        <w:rPr>
          <w:lang w:val="en-US"/>
        </w:rPr>
        <w:t>", MB_ICONQUESTION | MB_YESNO | MB_SETFOREGROUND) == 6)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beg = delete_el(beg, num_del);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!=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total_el--;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num_pages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first_buf_el;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count_num_pages -= 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if (active &lt; num_pages) buf_el = beg;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// пересчитываем сумму общего времени и сумму времени ЦП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sum_all_time = sum_time_cpu = average_percent_time_cpu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(temp = beg; temp; temp = temp-&gt;next)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sum_all_time += stoi(temp-&gt;d.all_time);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sum_time_cpu += stoi(temp-&gt;d.time_cpu);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average_percent_time_cpu += percent_time_cpu(stof(temp-&gt;d.all_time), stof(temp-&gt;d.time_cpu));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esc: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 || active ==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remember_active;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enter: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(show_hotkey == 1) break; // </w:t>
      </w:r>
      <w:r>
        <w:t>если</w:t>
      </w:r>
      <w:r w:rsidRPr="004566E5">
        <w:rPr>
          <w:lang w:val="en-US"/>
        </w:rPr>
        <w:t xml:space="preserve"> </w:t>
      </w:r>
      <w:r>
        <w:t>включен</w:t>
      </w:r>
      <w:r w:rsidRPr="004566E5">
        <w:rPr>
          <w:lang w:val="en-US"/>
        </w:rPr>
        <w:t xml:space="preserve"> </w:t>
      </w:r>
      <w:r>
        <w:t>блок</w:t>
      </w:r>
      <w:r w:rsidRPr="004566E5">
        <w:rPr>
          <w:lang w:val="en-US"/>
        </w:rPr>
        <w:t xml:space="preserve"> </w:t>
      </w:r>
      <w:r>
        <w:t>горячих</w:t>
      </w:r>
      <w:r w:rsidRPr="004566E5">
        <w:rPr>
          <w:lang w:val="en-US"/>
        </w:rPr>
        <w:t xml:space="preserve"> </w:t>
      </w:r>
      <w:r>
        <w:t>клавиш</w:t>
      </w:r>
    </w:p>
    <w:p w:rsidR="004566E5" w:rsidRDefault="004566E5" w:rsidP="004566E5">
      <w:pPr>
        <w:pStyle w:val="a7"/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if (active == -1) { // изменение кол-ва элементов на одной странице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show_cursor(TRUE);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string str;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int fl = 0;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// установка курсора в правильное место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gotoxy(34,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sets(50);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gotoxy(35,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// =====================================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str = to_string(num_pages);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cin &gt;&gt; str;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// проверки на ошибки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if ( !(str[0] &gt;= '0' &amp;&amp; str[0] &lt;= '9') ) { // если это символ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throw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if (stoi(str) &gt;= 2 &amp;&amp; stoi(str) &lt;= 10)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num_pages = stoi(str);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 else throw 2; // если число не попало в диапозон от 2 до 10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catch (int ex)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(ex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Нельзя</w:t>
      </w:r>
      <w:r w:rsidRPr="004566E5">
        <w:rPr>
          <w:lang w:val="en-US"/>
        </w:rPr>
        <w:t xml:space="preserve"> </w:t>
      </w:r>
      <w:r>
        <w:t>вводить</w:t>
      </w:r>
      <w:r w:rsidRPr="004566E5">
        <w:rPr>
          <w:lang w:val="en-US"/>
        </w:rPr>
        <w:t xml:space="preserve"> </w:t>
      </w:r>
      <w:r>
        <w:t>символы</w:t>
      </w:r>
      <w:r w:rsidRPr="004566E5">
        <w:rPr>
          <w:lang w:val="en-US"/>
        </w:rPr>
        <w:t>!", L"</w:t>
      </w:r>
      <w:r>
        <w:t>Предупреждение</w:t>
      </w:r>
      <w:r w:rsidRPr="004566E5">
        <w:rPr>
          <w:lang w:val="en-US"/>
        </w:rPr>
        <w:t>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if (ex == 2)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Значение</w:t>
      </w:r>
      <w:r w:rsidRPr="004566E5">
        <w:rPr>
          <w:lang w:val="en-US"/>
        </w:rPr>
        <w:t xml:space="preserve"> </w:t>
      </w:r>
      <w:r>
        <w:t>должно</w:t>
      </w:r>
      <w:r w:rsidRPr="004566E5">
        <w:rPr>
          <w:lang w:val="en-US"/>
        </w:rPr>
        <w:t xml:space="preserve"> </w:t>
      </w:r>
      <w:r>
        <w:t>быть</w:t>
      </w:r>
      <w:r w:rsidRPr="004566E5">
        <w:rPr>
          <w:lang w:val="en-US"/>
        </w:rPr>
        <w:t xml:space="preserve"> </w:t>
      </w:r>
      <w:r>
        <w:t>в</w:t>
      </w:r>
      <w:r w:rsidRPr="004566E5">
        <w:rPr>
          <w:lang w:val="en-US"/>
        </w:rPr>
        <w:t xml:space="preserve"> </w:t>
      </w:r>
      <w:r>
        <w:t>диапозоне</w:t>
      </w:r>
      <w:r w:rsidRPr="004566E5">
        <w:rPr>
          <w:lang w:val="en-US"/>
        </w:rPr>
        <w:t xml:space="preserve"> </w:t>
      </w:r>
      <w:r>
        <w:t>от</w:t>
      </w:r>
      <w:r w:rsidRPr="004566E5">
        <w:rPr>
          <w:lang w:val="en-US"/>
        </w:rPr>
        <w:t xml:space="preserve"> 2 </w:t>
      </w:r>
      <w:r>
        <w:t>до</w:t>
      </w:r>
      <w:r w:rsidRPr="004566E5">
        <w:rPr>
          <w:lang w:val="en-US"/>
        </w:rPr>
        <w:t xml:space="preserve"> 10!", L"</w:t>
      </w:r>
      <w:r>
        <w:t>Предупреждение</w:t>
      </w:r>
      <w:r w:rsidRPr="004566E5">
        <w:rPr>
          <w:lang w:val="en-US"/>
        </w:rPr>
        <w:t>", MB_ICONWARNING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 while (1);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// делаем активным первый элемент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i = 1;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first_i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count_num_pages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page = 0;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buf_el = first_buf_el =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show_cursor(FALSE);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sort(beg, sort_field, direction);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(direction == 0) direction = sort_field; else direction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edit(end, beg, buf_el, active, edit_ob, count_num_pages, page, height_el_num_pages);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115: // </w:t>
      </w:r>
      <w:r>
        <w:t>символ</w:t>
      </w:r>
      <w:r w:rsidRPr="004566E5">
        <w:rPr>
          <w:lang w:val="en-US"/>
        </w:rPr>
        <w:t xml:space="preserve"> s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1099: // </w:t>
      </w:r>
      <w:r>
        <w:t>символ</w:t>
      </w:r>
      <w:r w:rsidRPr="004566E5">
        <w:rPr>
          <w:lang w:val="en-US"/>
        </w:rPr>
        <w:t xml:space="preserve"> </w:t>
      </w:r>
      <w:r>
        <w:t>ы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-1)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(show_hotkey == 1) {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show_hotkey = 0;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remember_active;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remember_active = 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110: // </w:t>
      </w:r>
      <w:r>
        <w:t>символ</w:t>
      </w:r>
      <w:r w:rsidRPr="004566E5">
        <w:rPr>
          <w:lang w:val="en-US"/>
        </w:rPr>
        <w:t xml:space="preserve"> n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1090: // </w:t>
      </w:r>
      <w:r>
        <w:t>символ</w:t>
      </w:r>
      <w:r w:rsidRPr="004566E5">
        <w:rPr>
          <w:lang w:val="en-US"/>
        </w:rPr>
        <w:t xml:space="preserve"> </w:t>
      </w:r>
      <w:r>
        <w:t>т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remember_active;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remember_active = 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-1;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104: // </w:t>
      </w:r>
      <w:r>
        <w:t>символ</w:t>
      </w:r>
      <w:r w:rsidRPr="004566E5">
        <w:rPr>
          <w:lang w:val="en-US"/>
        </w:rPr>
        <w:t xml:space="preserve"> h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1088: // </w:t>
      </w:r>
      <w:r>
        <w:t>символ</w:t>
      </w:r>
      <w:r w:rsidRPr="004566E5">
        <w:rPr>
          <w:lang w:val="en-US"/>
        </w:rPr>
        <w:t xml:space="preserve"> </w:t>
      </w:r>
      <w:r>
        <w:t>р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 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РЕДАКТИРОВАНИЕ</w:t>
      </w:r>
      <w:r w:rsidRPr="004566E5">
        <w:rPr>
          <w:lang w:val="en-US"/>
        </w:rPr>
        <w:t xml:space="preserve"> </w:t>
      </w:r>
      <w:r>
        <w:t>ЭЛЕМЕНТА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edit(time_task* end, time_task* real_beg ,time_task * beg, int active, time_task * _edit_ob, int edit_count_num_pages, int edit_page, int edit_i)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edit_el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remember_field;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print(end, real_beg, beg, active, edit_el, edit_count_num_pages, edit_page);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switch (_getwch())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right_btn: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(edit_el &gt;= 1 &amp;&amp; edit_el &lt; 5) print(end, real_beg, beg, active, ++edit_el, edit_count_num_pages, edit_page);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left_btn: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(edit_el &lt;= 5 &amp;&amp; edit_el &gt; 1) print(end, real_beg, beg, active, --edit_el, edit_count_num_pages, edit_page);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esc: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enter: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switch (edit_el)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case 1: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cout &lt;&lt; "\nВведите новый шифр задания (8 символов):"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remember_field = _edit_ob-&gt;d.cipher;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_edit_ob-&gt;d.cipher = check_num(_edit_ob-&gt;d.cipher, 0, 17 + edit_i * 2, 8,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(_edit_ob-&gt;d.cipher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_edit_ob-&gt;d.cipher = remember_field;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}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"\n</w:t>
      </w:r>
      <w:r>
        <w:t>Введите</w:t>
      </w:r>
      <w:r w:rsidRPr="004566E5">
        <w:rPr>
          <w:lang w:val="en-US"/>
        </w:rPr>
        <w:t xml:space="preserve"> </w:t>
      </w:r>
      <w:r>
        <w:t>новый</w:t>
      </w:r>
      <w:r w:rsidRPr="004566E5">
        <w:rPr>
          <w:lang w:val="en-US"/>
        </w:rPr>
        <w:t xml:space="preserve"> </w:t>
      </w:r>
      <w:r>
        <w:t>код</w:t>
      </w:r>
      <w:r w:rsidRPr="004566E5">
        <w:rPr>
          <w:lang w:val="en-US"/>
        </w:rPr>
        <w:t xml:space="preserve"> </w:t>
      </w:r>
      <w:r>
        <w:t>отдела</w:t>
      </w:r>
      <w:r w:rsidRPr="004566E5">
        <w:rPr>
          <w:lang w:val="en-US"/>
        </w:rPr>
        <w:t xml:space="preserve"> (3 </w:t>
      </w:r>
      <w:r>
        <w:t>символа</w:t>
      </w:r>
      <w:r w:rsidRPr="004566E5">
        <w:rPr>
          <w:lang w:val="en-US"/>
        </w:rPr>
        <w:t>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remember_field = _edit_ob-&gt;d.department_code;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_edit_ob-&gt;d.department_code = check_num(_edit_ob-&gt;d.department_code, 0, 17 + edit_i * 2, 3,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(_edit_ob-&gt;d.department_code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_edit_ob-&gt;d.department_code = remember_field;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3: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"\n</w:t>
      </w:r>
      <w:r>
        <w:t>Введите</w:t>
      </w:r>
      <w:r w:rsidRPr="004566E5">
        <w:rPr>
          <w:lang w:val="en-US"/>
        </w:rPr>
        <w:t xml:space="preserve"> </w:t>
      </w:r>
      <w:r>
        <w:t>ФИО</w:t>
      </w:r>
      <w:r w:rsidRPr="004566E5">
        <w:rPr>
          <w:lang w:val="en-US"/>
        </w:rPr>
        <w:t xml:space="preserve"> (15 </w:t>
      </w:r>
      <w:r>
        <w:t>символов</w:t>
      </w:r>
      <w:r w:rsidRPr="004566E5">
        <w:rPr>
          <w:lang w:val="en-US"/>
        </w:rPr>
        <w:t>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remember_field = _edit_ob-&gt;d.fio;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_edit_ob-&gt;d.fio = check_num(_edit_ob-&gt;d.fio, 0, 17 + edit_i * 2, 15, 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(_edit_ob-&gt;d.fio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_edit_ob-&gt;d.fio = remember_field;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case 4: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cout &lt;&lt; "\nВведите новое общее время (5 символов):"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remember_field = _edit_ob-&gt;d.all_time;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_edit_ob-&gt;d.all_time = check_num(_edit_ob-&gt;d.all_time, 0, 17 + edit_i * 2, 5,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(_edit_ob-&gt;d.all_time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_edit_ob-&gt;d.all_time = remember_field;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(stoi(_edit_ob-&gt;d.all_time) &lt; stoi(_edit_ob-&gt;d.time_cpu))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MessageBox(0, L"Общее время должно быть больше времени центрального процессора!", L"Ошибка",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clearRow(16 + edit_i *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17 + edit_i *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5: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cout &lt;&lt; "\nВведите новое время ЦП (5 символов):"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remember_field = _edit_ob-&gt;d.time_cpu;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_edit_ob-&gt;d.time_cpu = check_num(_edit_ob-&gt;d.time_cpu, 0, 17 + edit_i * 2, 5,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(_edit_ob-&gt;d.time_cpu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_edit_ob-&gt;d.time_cpu = remember_field;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(stoi(_edit_ob-&gt;d.all_time) &lt; stoi(_edit_ob-&gt;d.time_cpu))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MessageBox(0, L"Общее время должно быть больше времени центрального процессора!", L"Ошибка",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clearRow(16 + edit_i *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17 + edit_i * 2);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 else 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 while (1);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  <w:r>
        <w:lastRenderedPageBreak/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пересчитываем сумму общего времени и сумму времени ЦП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sum_all_time = sum_time_cpu = average_percent_time_cpu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(time_task* temp = real_beg; temp; temp = temp-&gt;next)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sum_all_time += stoi(temp-&gt;d.all_time);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sum_time_cpu += stoi(temp-&gt;d.time_cpu);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average_percent_time_cpu += percent_time_cpu(stof(temp-&gt;d.all_time), stof(temp-&gt;d.time_cpu));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print(end, real_beg, beg, active, edit_el, edit_count_num_pages, edit_page);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УДАЛЕНИЕ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time_task* delete_el(time_task * beg, int num_del)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buf;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Список</w:t>
      </w:r>
      <w:r w:rsidRPr="004566E5">
        <w:rPr>
          <w:lang w:val="en-US"/>
        </w:rPr>
        <w:t xml:space="preserve"> </w:t>
      </w:r>
      <w:r>
        <w:t>пуст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temp = beg;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// если один элемент в списке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if (beg-&gt;next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delete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(num_del == stoi(temp-&gt;d.cipher)) { // </w:t>
      </w:r>
      <w:r>
        <w:t>если</w:t>
      </w:r>
      <w:r w:rsidRPr="004566E5">
        <w:rPr>
          <w:lang w:val="en-US"/>
        </w:rPr>
        <w:t xml:space="preserve"> </w:t>
      </w:r>
      <w:r>
        <w:t>введённый</w:t>
      </w:r>
      <w:r w:rsidRPr="004566E5">
        <w:rPr>
          <w:lang w:val="en-US"/>
        </w:rPr>
        <w:t xml:space="preserve"> </w:t>
      </w:r>
      <w:r>
        <w:t>номер</w:t>
      </w:r>
      <w:r w:rsidRPr="004566E5">
        <w:rPr>
          <w:lang w:val="en-US"/>
        </w:rPr>
        <w:t xml:space="preserve"> </w:t>
      </w:r>
      <w:r>
        <w:t>совпал</w:t>
      </w:r>
      <w:r w:rsidRPr="004566E5">
        <w:rPr>
          <w:lang w:val="en-US"/>
        </w:rPr>
        <w:t xml:space="preserve"> </w:t>
      </w:r>
      <w:r>
        <w:t>с</w:t>
      </w:r>
      <w:r w:rsidRPr="004566E5">
        <w:rPr>
          <w:lang w:val="en-US"/>
        </w:rPr>
        <w:t xml:space="preserve"> </w:t>
      </w:r>
      <w:r>
        <w:t>шифром</w:t>
      </w:r>
      <w:r w:rsidRPr="004566E5">
        <w:rPr>
          <w:lang w:val="en-US"/>
        </w:rPr>
        <w:t xml:space="preserve"> </w:t>
      </w:r>
      <w:r>
        <w:t>задания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buf = temp-&gt;next;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если удаляется второй элемент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if (temp-&gt;prev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buf-&gt;prev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delete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buf;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(buf != 0) buf-&gt;prev = temp-&gt;prev; // </w:t>
      </w:r>
      <w:r>
        <w:t>если</w:t>
      </w:r>
      <w:r w:rsidRPr="004566E5">
        <w:rPr>
          <w:lang w:val="en-US"/>
        </w:rPr>
        <w:t xml:space="preserve"> </w:t>
      </w:r>
      <w:r>
        <w:t>следующий</w:t>
      </w:r>
      <w:r w:rsidRPr="004566E5">
        <w:rPr>
          <w:lang w:val="en-US"/>
        </w:rPr>
        <w:t xml:space="preserve"> </w:t>
      </w:r>
      <w:r>
        <w:t>элемент</w:t>
      </w:r>
      <w:r w:rsidRPr="004566E5">
        <w:rPr>
          <w:lang w:val="en-US"/>
        </w:rPr>
        <w:t xml:space="preserve"> </w:t>
      </w:r>
      <w:r>
        <w:t>не</w:t>
      </w:r>
      <w:r w:rsidRPr="004566E5">
        <w:rPr>
          <w:lang w:val="en-US"/>
        </w:rPr>
        <w:t xml:space="preserve"> 0 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 = temp-&gt;prev;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buf-&gt;next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delete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temp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  <w:t>MessageBox(0, L"</w:t>
      </w:r>
      <w:r>
        <w:t>Произошла</w:t>
      </w:r>
      <w:r w:rsidRPr="004566E5">
        <w:rPr>
          <w:lang w:val="en-US"/>
        </w:rPr>
        <w:t xml:space="preserve"> </w:t>
      </w:r>
      <w:r>
        <w:t>ошибка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return beg;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==========СРАВНЕНИЕ ДАННЫХ ДЛЯ СОРТИРОВКИ==========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int compare(time_task* t_i, time_task* t_j, int num, int compare_direction)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switch (num)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1: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stoi(t_i-&gt;d.cipher) &gt; stoi(t_j-&gt;d.cipher);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stoi(t_i-&gt;d.cipher) &lt; stoi(t_j-&gt;d.cipher);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stoi(t_i-&gt;d.department_code) &gt; stoi(t_j-&gt;d.department_code);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stoi(t_i-&gt;d.department_code) &lt; stoi(t_j-&gt;d.department_code);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3: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t_i-&gt;d.fio &gt; t_j-&gt;d.fio;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t_i-&gt;d.fio &lt; t_j-&gt;d.fio;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4: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stoi(t_i-&gt;d.all_time) &gt; stoi(t_j-&gt;d.all_time);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stoi(t_i-&gt;d.all_time) &lt; stoi(t_j-&gt;d.all_time);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5: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stoi(t_i-&gt;d.time_cpu) &gt; stoi(t_j-&gt;d.time_cpu);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stoi(t_i-&gt;d.time_cpu) &lt; stoi(t_j-&gt;d.time_cpu);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СОРТИРОВКА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sort(time_task* beg, int field_for_sort, int sort_direction){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 *temp_i = beg,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  *temp_j = beg;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for (; temp_i; temp_i = temp_i-&gt;next)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for (temp_j = temp_i; temp_j; temp_j = temp_j-&gt;next)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(compare(temp_i, temp_j, field_for_sort, sort_direction))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swap(temp_i-&gt;d, temp_j-&gt;d);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ПОИСК</w:t>
      </w:r>
      <w:r w:rsidRPr="004566E5">
        <w:rPr>
          <w:lang w:val="en-US"/>
        </w:rPr>
        <w:t xml:space="preserve"> </w:t>
      </w:r>
      <w:r>
        <w:t>ЭЛЕМЕНТА</w:t>
      </w:r>
      <w:r w:rsidRPr="004566E5">
        <w:rPr>
          <w:lang w:val="en-US"/>
        </w:rPr>
        <w:t xml:space="preserve"> </w:t>
      </w:r>
      <w:r>
        <w:t>ПО</w:t>
      </w:r>
      <w:r w:rsidRPr="004566E5">
        <w:rPr>
          <w:lang w:val="en-US"/>
        </w:rPr>
        <w:t xml:space="preserve"> </w:t>
      </w:r>
      <w:r>
        <w:t>ФАМИЛИИ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find(time_task * 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temp =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find_el;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bool fl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str;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Список</w:t>
      </w:r>
      <w:r w:rsidRPr="004566E5">
        <w:rPr>
          <w:lang w:val="en-US"/>
        </w:rPr>
        <w:t xml:space="preserve"> </w:t>
      </w:r>
      <w:r>
        <w:t>пуст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return;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// выводим название раздела</w:t>
      </w:r>
    </w:p>
    <w:p w:rsidR="004566E5" w:rsidRDefault="004566E5" w:rsidP="004566E5">
      <w:pPr>
        <w:pStyle w:val="a7"/>
      </w:pPr>
      <w: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gotoxy(width / 2 - 2, 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sets(21);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2 - 2,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cout &lt;&lt; "        </w:t>
      </w:r>
      <w:r>
        <w:t>ПОИСК</w:t>
      </w:r>
      <w:r w:rsidRPr="004566E5">
        <w:rPr>
          <w:lang w:val="en-US"/>
        </w:rPr>
        <w:t xml:space="preserve">    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2 - 2, 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sets(21);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2 - 4, height / 2 - 4);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</w:t>
      </w:r>
      <w:r>
        <w:t>Введите</w:t>
      </w:r>
      <w:r w:rsidRPr="004566E5">
        <w:rPr>
          <w:lang w:val="en-US"/>
        </w:rPr>
        <w:t xml:space="preserve"> </w:t>
      </w:r>
      <w:r>
        <w:t>данные</w:t>
      </w:r>
      <w:r w:rsidRPr="004566E5">
        <w:rPr>
          <w:lang w:val="en-US"/>
        </w:rPr>
        <w:t xml:space="preserve"> </w:t>
      </w:r>
      <w:r>
        <w:t>для</w:t>
      </w:r>
      <w:r w:rsidRPr="004566E5">
        <w:rPr>
          <w:lang w:val="en-US"/>
        </w:rPr>
        <w:t xml:space="preserve"> </w:t>
      </w:r>
      <w:r>
        <w:t>поиска</w:t>
      </w:r>
      <w:r w:rsidRPr="004566E5">
        <w:rPr>
          <w:lang w:val="en-US"/>
        </w:rPr>
        <w:t>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2 - 4, height / 2 - 3);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find_el = check_num(find_el, width / 2 - 4, height / 2 - 3, 15,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(find_el == "-1") return;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(find_el == temp-&gt;d.all_time || find_el == temp-&gt;d.cipher || find_el == temp-&gt;d.department_code || find_el == temp-&gt;d.time_cpu || find_el == temp-&gt;d.fio)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if (fl == 0)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cout &lt;&lt; "| Шифр задания      Код отдела      ФИО               Общее время      Время ЦП | Процент процессорного времени |"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print_info(*temp,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\n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temp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(fl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Сотрудник</w:t>
      </w:r>
      <w:r w:rsidRPr="004566E5">
        <w:rPr>
          <w:lang w:val="en-US"/>
        </w:rPr>
        <w:t xml:space="preserve"> </w:t>
      </w:r>
      <w:r>
        <w:t>с</w:t>
      </w:r>
      <w:r w:rsidRPr="004566E5">
        <w:rPr>
          <w:lang w:val="en-US"/>
        </w:rPr>
        <w:t xml:space="preserve"> </w:t>
      </w:r>
      <w:r>
        <w:t>такими</w:t>
      </w:r>
      <w:r w:rsidRPr="004566E5">
        <w:rPr>
          <w:lang w:val="en-US"/>
        </w:rPr>
        <w:t xml:space="preserve"> </w:t>
      </w:r>
      <w:r>
        <w:t>данными</w:t>
      </w:r>
      <w:r w:rsidRPr="004566E5">
        <w:rPr>
          <w:lang w:val="en-US"/>
        </w:rPr>
        <w:t xml:space="preserve"> </w:t>
      </w:r>
      <w:r>
        <w:t>не</w:t>
      </w:r>
      <w:r w:rsidRPr="004566E5">
        <w:rPr>
          <w:lang w:val="en-US"/>
        </w:rPr>
        <w:t xml:space="preserve"> </w:t>
      </w:r>
      <w:r>
        <w:t>найден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else system("pause");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ЧТЕНИЕ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БИНАРНОГО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int read_bin_file(string filename, time_task** beg, time_task** end)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total_el =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ifstream fin;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fin.open(filename, ios::binary);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(!fin)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Нет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  <w:t>fin.seekg(ios_base::beg);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 = new time_task;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t-&gt;next = NULL;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t-&gt;prev = NULL;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*beg =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(fin.read((char*)&amp; t-&gt;d, sizeof(t-&gt;d)) 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input(*beg, *end, *t);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total_el++;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ЧТЕНИЕ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int read_file(string filename, time_task * *beg, time_task * *end)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k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total_el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ifstream fin;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fin.open(filename);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(!fin)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Нет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 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*beg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(getline(fin, t.d.cipher))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getline(fin, t.d.department_code);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getline(fin, t.d.fio);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getline(fin, t.d.all_time);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getline(fin, t.d.time_cpu);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input(*beg, *end, t);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total_el++;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ЗАПИСЬ</w:t>
      </w:r>
      <w:r w:rsidRPr="004566E5">
        <w:rPr>
          <w:lang w:val="en-US"/>
        </w:rPr>
        <w:t xml:space="preserve"> </w:t>
      </w:r>
      <w:r>
        <w:t>В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int write_file(time_task * temp) {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Список</w:t>
      </w:r>
      <w:r w:rsidRPr="004566E5">
        <w:rPr>
          <w:lang w:val="en-US"/>
        </w:rPr>
        <w:t xml:space="preserve"> </w:t>
      </w:r>
      <w:r>
        <w:t>пуст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// МЕНЮ ДЛЯ ЗАПИСИ В ФАЙЛ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int active_file = 1,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k = 1;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write_filename;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// выводим название раздела</w:t>
      </w:r>
    </w:p>
    <w:p w:rsidR="004566E5" w:rsidRDefault="004566E5" w:rsidP="004566E5">
      <w:pPr>
        <w:pStyle w:val="a7"/>
      </w:pPr>
      <w:r>
        <w:tab/>
        <w:t>SetColor(0, 10);</w:t>
      </w:r>
    </w:p>
    <w:p w:rsidR="004566E5" w:rsidRDefault="004566E5" w:rsidP="004566E5">
      <w:pPr>
        <w:pStyle w:val="a7"/>
      </w:pPr>
      <w:r>
        <w:tab/>
        <w:t>gotoxy(width / 2 - 16, 3);</w:t>
      </w:r>
    </w:p>
    <w:p w:rsidR="004566E5" w:rsidRDefault="004566E5" w:rsidP="004566E5">
      <w:pPr>
        <w:pStyle w:val="a7"/>
      </w:pPr>
      <w:r>
        <w:lastRenderedPageBreak/>
        <w:tab/>
        <w:t>cout &lt;&lt; sets(41);</w:t>
      </w:r>
    </w:p>
    <w:p w:rsidR="004566E5" w:rsidRDefault="004566E5" w:rsidP="004566E5">
      <w:pPr>
        <w:pStyle w:val="a7"/>
      </w:pPr>
      <w:r>
        <w:tab/>
        <w:t>gotoxy(width / 2 - 16, 4);</w:t>
      </w:r>
    </w:p>
    <w:p w:rsidR="004566E5" w:rsidRDefault="004566E5" w:rsidP="004566E5">
      <w:pPr>
        <w:pStyle w:val="a7"/>
      </w:pPr>
      <w:r>
        <w:tab/>
        <w:t>cout &lt;&lt; "          ЗАПИСЬ ДАННЫХ В ФАЙЛ           ";</w:t>
      </w:r>
    </w:p>
    <w:p w:rsidR="004566E5" w:rsidRDefault="004566E5" w:rsidP="004566E5">
      <w:pPr>
        <w:pStyle w:val="a7"/>
      </w:pPr>
      <w:r>
        <w:tab/>
        <w:t>gotoxy(width / 2 - 16, 5);</w:t>
      </w:r>
    </w:p>
    <w:p w:rsidR="004566E5" w:rsidRDefault="004566E5" w:rsidP="004566E5">
      <w:pPr>
        <w:pStyle w:val="a7"/>
      </w:pPr>
      <w:r>
        <w:tab/>
        <w:t>cout &lt;&lt; "    Выберите тип файла для сохранения.   ";</w:t>
      </w:r>
    </w:p>
    <w:p w:rsidR="004566E5" w:rsidRDefault="004566E5" w:rsidP="004566E5">
      <w:pPr>
        <w:pStyle w:val="a7"/>
      </w:pPr>
      <w:r>
        <w:tab/>
        <w:t>gotoxy(width / 2 - 16, 6);</w:t>
      </w:r>
    </w:p>
    <w:p w:rsidR="004566E5" w:rsidRDefault="004566E5" w:rsidP="004566E5">
      <w:pPr>
        <w:pStyle w:val="a7"/>
      </w:pPr>
      <w:r>
        <w:tab/>
        <w:t>cout &lt;&lt; "    (Расширение файла вводить не надо)   ";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gotoxy(width / 2 - 16, 7);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sets(41);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const string items[2] =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"   </w:t>
      </w:r>
      <w:r>
        <w:t>Текстовый</w:t>
      </w:r>
      <w:r w:rsidRPr="004566E5">
        <w:rPr>
          <w:lang w:val="en-US"/>
        </w:rPr>
        <w:t xml:space="preserve">          ",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"   </w:t>
      </w:r>
      <w:r>
        <w:t>Бинарный</w:t>
      </w:r>
      <w:r w:rsidRPr="004566E5">
        <w:rPr>
          <w:lang w:val="en-US"/>
        </w:rPr>
        <w:t xml:space="preserve">           "};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is_text = menu(active_file, items,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(is_text == -1) 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// ======================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show_cursor(TRUE);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cout &lt;&lt; "Введите название файла:"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try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write_filename = check_num(write_filename, 0, 17, 20,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(write_filename == "-1") return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for (int i = 0; write_filename[i]; i++) write_filename[i] = tolower(write_filename[i]); // </w:t>
      </w:r>
      <w:r>
        <w:t>приводим</w:t>
      </w:r>
      <w:r w:rsidRPr="004566E5">
        <w:rPr>
          <w:lang w:val="en-US"/>
        </w:rPr>
        <w:t xml:space="preserve"> </w:t>
      </w:r>
      <w:r>
        <w:t>к</w:t>
      </w:r>
      <w:r w:rsidRPr="004566E5">
        <w:rPr>
          <w:lang w:val="en-US"/>
        </w:rPr>
        <w:t xml:space="preserve"> </w:t>
      </w:r>
      <w:r>
        <w:t>нижнему</w:t>
      </w:r>
      <w:r w:rsidRPr="004566E5">
        <w:rPr>
          <w:lang w:val="en-US"/>
        </w:rPr>
        <w:t xml:space="preserve"> </w:t>
      </w:r>
      <w:r>
        <w:t>регистру</w:t>
      </w:r>
      <w:r w:rsidRPr="004566E5">
        <w:rPr>
          <w:lang w:val="en-US"/>
        </w:rPr>
        <w:t xml:space="preserve"> </w:t>
      </w:r>
      <w:r>
        <w:t>для</w:t>
      </w:r>
      <w:r w:rsidRPr="004566E5">
        <w:rPr>
          <w:lang w:val="en-US"/>
        </w:rPr>
        <w:t xml:space="preserve"> </w:t>
      </w:r>
      <w:r>
        <w:t>правильного</w:t>
      </w:r>
      <w:r w:rsidRPr="004566E5">
        <w:rPr>
          <w:lang w:val="en-US"/>
        </w:rPr>
        <w:t xml:space="preserve"> </w:t>
      </w:r>
      <w:r>
        <w:t>сравнения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(write_filename == "mainbd") throw 1;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// проверка на повторение названия файла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for (k; k &lt; SIZE_arr_filename; k++) {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if (arr_filename[k].find(write_filename) !=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throw 2;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(arr_filename[k] == "") break; // </w:t>
      </w:r>
      <w:r>
        <w:t>если</w:t>
      </w:r>
      <w:r w:rsidRPr="004566E5">
        <w:rPr>
          <w:lang w:val="en-US"/>
        </w:rPr>
        <w:t xml:space="preserve"> </w:t>
      </w:r>
      <w:r>
        <w:t>дальше</w:t>
      </w:r>
      <w:r w:rsidRPr="004566E5">
        <w:rPr>
          <w:lang w:val="en-US"/>
        </w:rPr>
        <w:t xml:space="preserve"> </w:t>
      </w:r>
      <w:r>
        <w:t>пустые</w:t>
      </w:r>
      <w:r w:rsidRPr="004566E5">
        <w:rPr>
          <w:lang w:val="en-US"/>
        </w:rPr>
        <w:t xml:space="preserve"> </w:t>
      </w:r>
      <w:r>
        <w:t>элементы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} catch (int ex) { // если такое название уже есть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if (ex == 1)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MessageBox(0, L"Недопустимое название файла!", L"Предупреждение", MB_ICONWARNING | MB_SETFOREGROUND);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else if (ex == 2)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MessageBox(0, L"Файл с таким именем уже существует!", L"Предупреждение",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clearRow(18);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17);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(is_text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write_filetype(temp, write_filename + ".txt", k, 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else write_filetype(temp, write_filename + ".bin", k, 0);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==========ОПРЕДЕЛЕНИЕ ТИПА ДЛЯ ЗАПИСИ==========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write_filetype(time_task *temp, string filename, int el, int filetype)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ofstream fout; // файл в который производится запись данных</w:t>
      </w:r>
    </w:p>
    <w:p w:rsidR="004566E5" w:rsidRDefault="004566E5" w:rsidP="004566E5">
      <w:pPr>
        <w:pStyle w:val="a7"/>
      </w:pPr>
      <w:r>
        <w:lastRenderedPageBreak/>
        <w:tab/>
        <w:t>ofstream fout_all_bd; // файл в который производится запись названия файла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if (el != -1) fout_all_bd.open("mainBD.txt", ios_base::app);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// </w:t>
      </w:r>
      <w:r>
        <w:t>обработка</w:t>
      </w:r>
      <w:r w:rsidRPr="004566E5">
        <w:rPr>
          <w:lang w:val="en-US"/>
        </w:rPr>
        <w:t xml:space="preserve"> </w:t>
      </w:r>
      <w:r>
        <w:t>ошибок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(!fout || !fout_all_bd)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Невозможно</w:t>
      </w:r>
      <w:r w:rsidRPr="004566E5">
        <w:rPr>
          <w:lang w:val="en-US"/>
        </w:rPr>
        <w:t xml:space="preserve"> </w:t>
      </w:r>
      <w:r>
        <w:t>открыть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 xml:space="preserve"> </w:t>
      </w:r>
      <w:r>
        <w:t>для</w:t>
      </w:r>
      <w:r w:rsidRPr="004566E5">
        <w:rPr>
          <w:lang w:val="en-US"/>
        </w:rPr>
        <w:t xml:space="preserve"> </w:t>
      </w:r>
      <w:r>
        <w:t>записи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fout.open(filename, (filetype == 1) ? ios_base::out : ios::binary | ios::out);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if (el != -1) fout_all_bd &lt;&lt; filename &lt;&lt; endl; // </w:t>
      </w:r>
      <w:r>
        <w:t>записываем</w:t>
      </w:r>
      <w:r w:rsidRPr="004566E5">
        <w:rPr>
          <w:lang w:val="en-US"/>
        </w:rPr>
        <w:t xml:space="preserve"> </w:t>
      </w:r>
      <w:r>
        <w:t>в</w:t>
      </w:r>
      <w:r w:rsidRPr="004566E5">
        <w:rPr>
          <w:lang w:val="en-US"/>
        </w:rPr>
        <w:t xml:space="preserve"> </w:t>
      </w:r>
      <w:r>
        <w:t>общий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 xml:space="preserve"> </w:t>
      </w:r>
      <w:r>
        <w:t>названия</w:t>
      </w:r>
      <w:r w:rsidRPr="004566E5">
        <w:rPr>
          <w:lang w:val="en-US"/>
        </w:rPr>
        <w:t xml:space="preserve"> </w:t>
      </w:r>
      <w:r>
        <w:t>БД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if (el != -1) arr_filename[el++] = filename; // добавялем в массив новое название файла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if (filetype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while (temp)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temp-&gt;d.cipher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temp-&gt;d.department_code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temp-&gt;d.fio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temp-&gt;d.all_time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temp-&gt;d.time_cpu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while (temp)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fout.write((char*)&amp; temp-&gt;d, sizeof temp-&gt;d);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// </w:t>
      </w:r>
      <w:r>
        <w:t>закрываем</w:t>
      </w:r>
      <w:r w:rsidRPr="004566E5">
        <w:rPr>
          <w:lang w:val="en-US"/>
        </w:rPr>
        <w:t xml:space="preserve"> </w:t>
      </w:r>
      <w:r>
        <w:t>файлы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fout.close();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fout_all_bd.close();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MessageBox(0, L"</w:t>
      </w:r>
      <w:r>
        <w:t>БД</w:t>
      </w:r>
      <w:r w:rsidRPr="004566E5">
        <w:rPr>
          <w:lang w:val="en-US"/>
        </w:rPr>
        <w:t xml:space="preserve"> </w:t>
      </w:r>
      <w:r>
        <w:t>Сохранена</w:t>
      </w:r>
      <w:r w:rsidRPr="004566E5">
        <w:rPr>
          <w:lang w:val="en-US"/>
        </w:rPr>
        <w:t>", L"</w:t>
      </w:r>
      <w:r>
        <w:t>Сохранение</w:t>
      </w:r>
      <w:r w:rsidRPr="004566E5">
        <w:rPr>
          <w:lang w:val="en-US"/>
        </w:rPr>
        <w:t>", MB_ICONINFORMATION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ШАБЛОН</w:t>
      </w:r>
      <w:r w:rsidRPr="004566E5">
        <w:rPr>
          <w:lang w:val="en-US"/>
        </w:rPr>
        <w:t xml:space="preserve"> </w:t>
      </w:r>
      <w:r>
        <w:t>ПЕЧАТИ</w:t>
      </w:r>
      <w:r w:rsidRPr="004566E5">
        <w:rPr>
          <w:lang w:val="en-US"/>
        </w:rPr>
        <w:t xml:space="preserve"> </w:t>
      </w:r>
      <w:r>
        <w:t>МЕНЮ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print_menu(int sym, const string items[], const int N_ITEMS)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for (int i = 1; i &lt;= N_ITEMS;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gotoxy((width / 2) - 6, (height / 2) + i - 3); // </w:t>
      </w:r>
      <w:r>
        <w:t>ставим</w:t>
      </w:r>
      <w:r w:rsidRPr="004566E5">
        <w:rPr>
          <w:lang w:val="en-US"/>
        </w:rPr>
        <w:t xml:space="preserve"> </w:t>
      </w:r>
      <w:r>
        <w:t>меню</w:t>
      </w:r>
      <w:r w:rsidRPr="004566E5">
        <w:rPr>
          <w:lang w:val="en-US"/>
        </w:rPr>
        <w:t xml:space="preserve"> </w:t>
      </w:r>
      <w:r>
        <w:t>в</w:t>
      </w:r>
      <w:r w:rsidRPr="004566E5">
        <w:rPr>
          <w:lang w:val="en-US"/>
        </w:rPr>
        <w:t xml:space="preserve"> </w:t>
      </w:r>
      <w:r>
        <w:t>центр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(i == sym)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items[i - 1]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МЕНЮ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int menu(int&amp; active, const string items[], int num_el)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wint_t buf;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cls();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print_menu(active, items, num_el);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buf = _getwch();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switch (buf)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up: // </w:t>
      </w:r>
      <w:r>
        <w:t>клавиша</w:t>
      </w:r>
      <w:r w:rsidRPr="004566E5">
        <w:rPr>
          <w:lang w:val="en-US"/>
        </w:rPr>
        <w:t xml:space="preserve"> </w:t>
      </w:r>
      <w:r>
        <w:t>вверх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&gt; 1) active--;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down: // </w:t>
      </w:r>
      <w:r>
        <w:t>клавиша</w:t>
      </w:r>
      <w:r w:rsidRPr="004566E5">
        <w:rPr>
          <w:lang w:val="en-US"/>
        </w:rPr>
        <w:t xml:space="preserve"> </w:t>
      </w:r>
      <w:r>
        <w:t>вниз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&lt; num_el) active++;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enter: // </w:t>
      </w:r>
      <w:r>
        <w:t>клавиша</w:t>
      </w:r>
      <w:r w:rsidRPr="004566E5">
        <w:rPr>
          <w:lang w:val="en-US"/>
        </w:rPr>
        <w:t xml:space="preserve"> enter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esc: // </w:t>
      </w:r>
      <w:r>
        <w:t>клавиша</w:t>
      </w:r>
      <w:r w:rsidRPr="004566E5">
        <w:rPr>
          <w:lang w:val="en-US"/>
        </w:rPr>
        <w:t xml:space="preserve"> escape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-1;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del: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-active;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while (1);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==========УСТАНОВКА ЦВЕТА ТЕКСТА И ФОНА==========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SetColor(int text, int bg)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HANDLE hStdOut = GetStdHandle(STD_OUTPUT_HANDLE);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SetConsoleTextAttribute(hStdOut, (WORD)((bg &lt;&lt; 4) | text));</w:t>
      </w:r>
    </w:p>
    <w:p w:rsidR="004566E5" w:rsidRPr="004566E5" w:rsidRDefault="004566E5" w:rsidP="004566E5">
      <w:pPr>
        <w:pStyle w:val="a7"/>
      </w:pPr>
      <w:r>
        <w:t>}</w:t>
      </w:r>
    </w:p>
    <w:sectPr w:rsidR="004566E5" w:rsidRPr="004566E5">
      <w:head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1C8B" w:rsidRDefault="007E1C8B">
      <w:pPr>
        <w:spacing w:line="240" w:lineRule="auto"/>
      </w:pPr>
      <w:r>
        <w:separator/>
      </w:r>
    </w:p>
  </w:endnote>
  <w:endnote w:type="continuationSeparator" w:id="0">
    <w:p w:rsidR="007E1C8B" w:rsidRDefault="007E1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1C8B" w:rsidRDefault="007E1C8B">
      <w:pPr>
        <w:spacing w:line="240" w:lineRule="auto"/>
      </w:pPr>
      <w:r>
        <w:separator/>
      </w:r>
    </w:p>
  </w:footnote>
  <w:footnote w:type="continuationSeparator" w:id="0">
    <w:p w:rsidR="007E1C8B" w:rsidRDefault="007E1C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1764779"/>
      <w:docPartObj>
        <w:docPartGallery w:val="Page Numbers (Top of Page)"/>
        <w:docPartUnique/>
      </w:docPartObj>
    </w:sdtPr>
    <w:sdtContent>
      <w:p w:rsidR="0022793B" w:rsidRDefault="0022793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7F36">
          <w:rPr>
            <w:noProof/>
          </w:rPr>
          <w:t>35</w:t>
        </w:r>
        <w:r>
          <w:fldChar w:fldCharType="end"/>
        </w:r>
      </w:p>
    </w:sdtContent>
  </w:sdt>
  <w:p w:rsidR="0022793B" w:rsidRDefault="0022793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96B56A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4"/>
  </w:num>
  <w:num w:numId="5">
    <w:abstractNumId w:val="1"/>
  </w:num>
  <w:num w:numId="6">
    <w:abstractNumId w:val="4"/>
    <w:lvlOverride w:ilvl="0">
      <w:startOverride w:val="1"/>
    </w:lvlOverride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11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460"/>
    <w:rsid w:val="00005096"/>
    <w:rsid w:val="0001479E"/>
    <w:rsid w:val="00025A49"/>
    <w:rsid w:val="00031798"/>
    <w:rsid w:val="000442D8"/>
    <w:rsid w:val="00046BEC"/>
    <w:rsid w:val="000A68AD"/>
    <w:rsid w:val="000B2951"/>
    <w:rsid w:val="000B4A87"/>
    <w:rsid w:val="000B4DC6"/>
    <w:rsid w:val="000C70EC"/>
    <w:rsid w:val="000C7946"/>
    <w:rsid w:val="000E158E"/>
    <w:rsid w:val="000E4442"/>
    <w:rsid w:val="000E4EDE"/>
    <w:rsid w:val="0010444C"/>
    <w:rsid w:val="00106460"/>
    <w:rsid w:val="00126205"/>
    <w:rsid w:val="00126F4E"/>
    <w:rsid w:val="00137D8B"/>
    <w:rsid w:val="00144815"/>
    <w:rsid w:val="00154FE8"/>
    <w:rsid w:val="00195511"/>
    <w:rsid w:val="001A23EC"/>
    <w:rsid w:val="001C076F"/>
    <w:rsid w:val="001C254E"/>
    <w:rsid w:val="001D4C49"/>
    <w:rsid w:val="001D6807"/>
    <w:rsid w:val="001F17C2"/>
    <w:rsid w:val="00223B37"/>
    <w:rsid w:val="0022793B"/>
    <w:rsid w:val="00231745"/>
    <w:rsid w:val="00245819"/>
    <w:rsid w:val="00251DEC"/>
    <w:rsid w:val="00294EB4"/>
    <w:rsid w:val="002A4583"/>
    <w:rsid w:val="002A46C3"/>
    <w:rsid w:val="002B04C6"/>
    <w:rsid w:val="002B3CBE"/>
    <w:rsid w:val="002C4EEB"/>
    <w:rsid w:val="002D41EC"/>
    <w:rsid w:val="002E63F1"/>
    <w:rsid w:val="002E7B5F"/>
    <w:rsid w:val="002F7182"/>
    <w:rsid w:val="00302BEF"/>
    <w:rsid w:val="003106A0"/>
    <w:rsid w:val="00316C8B"/>
    <w:rsid w:val="00320D35"/>
    <w:rsid w:val="003258CA"/>
    <w:rsid w:val="00343655"/>
    <w:rsid w:val="003920F4"/>
    <w:rsid w:val="003A7FEC"/>
    <w:rsid w:val="003E53E5"/>
    <w:rsid w:val="003F25CA"/>
    <w:rsid w:val="003F6C2A"/>
    <w:rsid w:val="004009B5"/>
    <w:rsid w:val="004078D6"/>
    <w:rsid w:val="00407BDA"/>
    <w:rsid w:val="00410222"/>
    <w:rsid w:val="00411545"/>
    <w:rsid w:val="00411AD2"/>
    <w:rsid w:val="0042057A"/>
    <w:rsid w:val="004214D3"/>
    <w:rsid w:val="00455C4D"/>
    <w:rsid w:val="00456515"/>
    <w:rsid w:val="004566E5"/>
    <w:rsid w:val="00461D15"/>
    <w:rsid w:val="00462EAA"/>
    <w:rsid w:val="00485F72"/>
    <w:rsid w:val="00492259"/>
    <w:rsid w:val="004B7B16"/>
    <w:rsid w:val="004D206F"/>
    <w:rsid w:val="004D65CE"/>
    <w:rsid w:val="004D7F36"/>
    <w:rsid w:val="004E5A08"/>
    <w:rsid w:val="004E687E"/>
    <w:rsid w:val="004E6C81"/>
    <w:rsid w:val="004F114C"/>
    <w:rsid w:val="004F4F1B"/>
    <w:rsid w:val="00505C78"/>
    <w:rsid w:val="00520680"/>
    <w:rsid w:val="00526AD1"/>
    <w:rsid w:val="005360B0"/>
    <w:rsid w:val="0056060D"/>
    <w:rsid w:val="005652D4"/>
    <w:rsid w:val="00574508"/>
    <w:rsid w:val="0057734E"/>
    <w:rsid w:val="005976E1"/>
    <w:rsid w:val="005A105A"/>
    <w:rsid w:val="005B5122"/>
    <w:rsid w:val="005C07F4"/>
    <w:rsid w:val="005D1380"/>
    <w:rsid w:val="005D5879"/>
    <w:rsid w:val="005E2BBF"/>
    <w:rsid w:val="005F0B3D"/>
    <w:rsid w:val="00600BAF"/>
    <w:rsid w:val="00605169"/>
    <w:rsid w:val="0062276C"/>
    <w:rsid w:val="0063049C"/>
    <w:rsid w:val="006533D1"/>
    <w:rsid w:val="00671A63"/>
    <w:rsid w:val="00694957"/>
    <w:rsid w:val="00694FAE"/>
    <w:rsid w:val="00697A06"/>
    <w:rsid w:val="006A6BF9"/>
    <w:rsid w:val="006B0139"/>
    <w:rsid w:val="006B4242"/>
    <w:rsid w:val="006C1451"/>
    <w:rsid w:val="006C7C06"/>
    <w:rsid w:val="00717CDB"/>
    <w:rsid w:val="0072750F"/>
    <w:rsid w:val="00727B14"/>
    <w:rsid w:val="00734C25"/>
    <w:rsid w:val="00735187"/>
    <w:rsid w:val="00736A53"/>
    <w:rsid w:val="007456D4"/>
    <w:rsid w:val="00746DC5"/>
    <w:rsid w:val="00750109"/>
    <w:rsid w:val="00764344"/>
    <w:rsid w:val="00773562"/>
    <w:rsid w:val="00785C78"/>
    <w:rsid w:val="007969D9"/>
    <w:rsid w:val="007A0E80"/>
    <w:rsid w:val="007A18BF"/>
    <w:rsid w:val="007C14B7"/>
    <w:rsid w:val="007D7752"/>
    <w:rsid w:val="007E1C8B"/>
    <w:rsid w:val="007E1CAF"/>
    <w:rsid w:val="007E4F65"/>
    <w:rsid w:val="007E7669"/>
    <w:rsid w:val="007F08F0"/>
    <w:rsid w:val="008069BA"/>
    <w:rsid w:val="00807CF1"/>
    <w:rsid w:val="008170FF"/>
    <w:rsid w:val="0082077B"/>
    <w:rsid w:val="008227A6"/>
    <w:rsid w:val="0082770B"/>
    <w:rsid w:val="00832E83"/>
    <w:rsid w:val="00836A20"/>
    <w:rsid w:val="00842B3F"/>
    <w:rsid w:val="00843976"/>
    <w:rsid w:val="008446BC"/>
    <w:rsid w:val="008505D5"/>
    <w:rsid w:val="00850D5B"/>
    <w:rsid w:val="0088170E"/>
    <w:rsid w:val="008876A2"/>
    <w:rsid w:val="008A093B"/>
    <w:rsid w:val="008B379D"/>
    <w:rsid w:val="008F4305"/>
    <w:rsid w:val="008F63E2"/>
    <w:rsid w:val="009149F4"/>
    <w:rsid w:val="00955855"/>
    <w:rsid w:val="00961B8F"/>
    <w:rsid w:val="009763C9"/>
    <w:rsid w:val="009830B8"/>
    <w:rsid w:val="0099181A"/>
    <w:rsid w:val="0099284C"/>
    <w:rsid w:val="009B1ECE"/>
    <w:rsid w:val="009E2376"/>
    <w:rsid w:val="009F3CAB"/>
    <w:rsid w:val="00A15423"/>
    <w:rsid w:val="00A25771"/>
    <w:rsid w:val="00A50424"/>
    <w:rsid w:val="00A6225E"/>
    <w:rsid w:val="00A66B39"/>
    <w:rsid w:val="00A731E2"/>
    <w:rsid w:val="00A74502"/>
    <w:rsid w:val="00A87C79"/>
    <w:rsid w:val="00AA7C67"/>
    <w:rsid w:val="00AC5CC7"/>
    <w:rsid w:val="00AC69FA"/>
    <w:rsid w:val="00AC7022"/>
    <w:rsid w:val="00AD491B"/>
    <w:rsid w:val="00AD51E7"/>
    <w:rsid w:val="00B0777A"/>
    <w:rsid w:val="00B14CE5"/>
    <w:rsid w:val="00B20174"/>
    <w:rsid w:val="00B233F4"/>
    <w:rsid w:val="00B24676"/>
    <w:rsid w:val="00B638EB"/>
    <w:rsid w:val="00B704D1"/>
    <w:rsid w:val="00B76BD7"/>
    <w:rsid w:val="00B938AA"/>
    <w:rsid w:val="00B93C91"/>
    <w:rsid w:val="00BA5186"/>
    <w:rsid w:val="00BA6C82"/>
    <w:rsid w:val="00BC1F74"/>
    <w:rsid w:val="00BD7C3B"/>
    <w:rsid w:val="00BF0177"/>
    <w:rsid w:val="00BF1E8D"/>
    <w:rsid w:val="00C061A0"/>
    <w:rsid w:val="00C20441"/>
    <w:rsid w:val="00C20E35"/>
    <w:rsid w:val="00C23E68"/>
    <w:rsid w:val="00C269BA"/>
    <w:rsid w:val="00C335D8"/>
    <w:rsid w:val="00C47A9A"/>
    <w:rsid w:val="00C677E2"/>
    <w:rsid w:val="00C7049A"/>
    <w:rsid w:val="00C73427"/>
    <w:rsid w:val="00CA222A"/>
    <w:rsid w:val="00CB7CC7"/>
    <w:rsid w:val="00CC6120"/>
    <w:rsid w:val="00CD6F1E"/>
    <w:rsid w:val="00CD730F"/>
    <w:rsid w:val="00CD7884"/>
    <w:rsid w:val="00CF0E0F"/>
    <w:rsid w:val="00CF5693"/>
    <w:rsid w:val="00D01801"/>
    <w:rsid w:val="00D248BB"/>
    <w:rsid w:val="00D3650B"/>
    <w:rsid w:val="00D40263"/>
    <w:rsid w:val="00D42528"/>
    <w:rsid w:val="00D50568"/>
    <w:rsid w:val="00D76F2F"/>
    <w:rsid w:val="00D91205"/>
    <w:rsid w:val="00D9613A"/>
    <w:rsid w:val="00D97CC1"/>
    <w:rsid w:val="00DA297F"/>
    <w:rsid w:val="00DA5F03"/>
    <w:rsid w:val="00DB3D18"/>
    <w:rsid w:val="00DD246B"/>
    <w:rsid w:val="00DF2B09"/>
    <w:rsid w:val="00E00BFF"/>
    <w:rsid w:val="00E0494C"/>
    <w:rsid w:val="00E07143"/>
    <w:rsid w:val="00E252BA"/>
    <w:rsid w:val="00E44AC1"/>
    <w:rsid w:val="00E5084D"/>
    <w:rsid w:val="00E93970"/>
    <w:rsid w:val="00EA12CA"/>
    <w:rsid w:val="00EA37C5"/>
    <w:rsid w:val="00EB6075"/>
    <w:rsid w:val="00EC2496"/>
    <w:rsid w:val="00ED238F"/>
    <w:rsid w:val="00EF01F8"/>
    <w:rsid w:val="00EF7559"/>
    <w:rsid w:val="00F2089C"/>
    <w:rsid w:val="00F40A8D"/>
    <w:rsid w:val="00F42E85"/>
    <w:rsid w:val="00F44BC3"/>
    <w:rsid w:val="00F450C3"/>
    <w:rsid w:val="00F711A5"/>
    <w:rsid w:val="00F83159"/>
    <w:rsid w:val="00FA05D3"/>
    <w:rsid w:val="00FA73F5"/>
    <w:rsid w:val="00FB1E18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EA3DB7-B2D4-41B2-9C79-14F088182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42B3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8227A6"/>
    <w:pPr>
      <w:keepNext/>
      <w:keepLines/>
      <w:numPr>
        <w:numId w:val="7"/>
      </w:numPr>
      <w:spacing w:after="240" w:line="24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F1D48"/>
    <w:pPr>
      <w:keepNext/>
      <w:keepLines/>
      <w:numPr>
        <w:ilvl w:val="1"/>
        <w:numId w:val="7"/>
      </w:numPr>
      <w:spacing w:before="100" w:beforeAutospacing="1" w:after="240" w:line="24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227A6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8227A6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126205"/>
    <w:pPr>
      <w:spacing w:after="0" w:line="240" w:lineRule="auto"/>
      <w:jc w:val="both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  <w:contextualSpacing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basedOn w:val="a1"/>
    <w:link w:val="a7"/>
    <w:uiPriority w:val="1"/>
    <w:rsid w:val="00E5084D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FF1D48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4.vsdx"/><Relationship Id="rId26" Type="http://schemas.openxmlformats.org/officeDocument/2006/relationships/package" Target="embeddings/_________Microsoft_Visio8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_________Microsoft_Visio12.vsdx"/><Relationship Id="rId42" Type="http://schemas.openxmlformats.org/officeDocument/2006/relationships/package" Target="embeddings/_________Microsoft_Visio16.vsdx"/><Relationship Id="rId47" Type="http://schemas.openxmlformats.org/officeDocument/2006/relationships/image" Target="media/image21.emf"/><Relationship Id="rId50" Type="http://schemas.openxmlformats.org/officeDocument/2006/relationships/package" Target="embeddings/_________Microsoft_Visio20.vsdx"/><Relationship Id="rId55" Type="http://schemas.openxmlformats.org/officeDocument/2006/relationships/image" Target="media/image25.emf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_________Microsoft_Visio7.vsdx"/><Relationship Id="rId32" Type="http://schemas.openxmlformats.org/officeDocument/2006/relationships/package" Target="embeddings/_________Microsoft_Visio11.vsdx"/><Relationship Id="rId37" Type="http://schemas.openxmlformats.org/officeDocument/2006/relationships/image" Target="media/image16.emf"/><Relationship Id="rId40" Type="http://schemas.openxmlformats.org/officeDocument/2006/relationships/package" Target="embeddings/_________Microsoft_Visio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_________Microsoft_Visio24.vsdx"/><Relationship Id="rId66" Type="http://schemas.openxmlformats.org/officeDocument/2006/relationships/image" Target="media/image32.png"/><Relationship Id="rId74" Type="http://schemas.openxmlformats.org/officeDocument/2006/relationships/image" Target="media/image40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28.emf"/><Relationship Id="rId10" Type="http://schemas.openxmlformats.org/officeDocument/2006/relationships/package" Target="embeddings/_________Microsoft_Visio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_________Microsoft_Visio17.vsdx"/><Relationship Id="rId52" Type="http://schemas.openxmlformats.org/officeDocument/2006/relationships/package" Target="embeddings/_________Microsoft_Visio21.vsdx"/><Relationship Id="rId60" Type="http://schemas.openxmlformats.org/officeDocument/2006/relationships/package" Target="embeddings/_________Microsoft_Visio25.vsdx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hyperlink" Target="http://docs.cntd.ru/document/1200001260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2.vsdx"/><Relationship Id="rId22" Type="http://schemas.openxmlformats.org/officeDocument/2006/relationships/package" Target="embeddings/_________Microsoft_Visio6.vsdx"/><Relationship Id="rId27" Type="http://schemas.openxmlformats.org/officeDocument/2006/relationships/image" Target="media/image11.emf"/><Relationship Id="rId30" Type="http://schemas.openxmlformats.org/officeDocument/2006/relationships/package" Target="embeddings/_________Microsoft_Visio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_________Microsoft_Visio19.vsdx"/><Relationship Id="rId56" Type="http://schemas.openxmlformats.org/officeDocument/2006/relationships/package" Target="embeddings/_________Microsoft_Visio23.vsdx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image" Target="media/image1.jpeg"/><Relationship Id="rId51" Type="http://schemas.openxmlformats.org/officeDocument/2006/relationships/image" Target="media/image23.emf"/><Relationship Id="rId72" Type="http://schemas.openxmlformats.org/officeDocument/2006/relationships/image" Target="media/image38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_________Microsoft_Visio14.vsdx"/><Relationship Id="rId46" Type="http://schemas.openxmlformats.org/officeDocument/2006/relationships/package" Target="embeddings/_________Microsoft_Visio18.vsdx"/><Relationship Id="rId59" Type="http://schemas.openxmlformats.org/officeDocument/2006/relationships/image" Target="media/image27.emf"/><Relationship Id="rId67" Type="http://schemas.openxmlformats.org/officeDocument/2006/relationships/image" Target="media/image33.png"/><Relationship Id="rId20" Type="http://schemas.openxmlformats.org/officeDocument/2006/relationships/package" Target="embeddings/_________Microsoft_Visio5.vsdx"/><Relationship Id="rId41" Type="http://schemas.openxmlformats.org/officeDocument/2006/relationships/image" Target="media/image18.emf"/><Relationship Id="rId54" Type="http://schemas.openxmlformats.org/officeDocument/2006/relationships/package" Target="embeddings/_________Microsoft_Visio22.vsdx"/><Relationship Id="rId62" Type="http://schemas.openxmlformats.org/officeDocument/2006/relationships/package" Target="embeddings/_________Microsoft_Visio26.vsdx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9.vsdx"/><Relationship Id="rId36" Type="http://schemas.openxmlformats.org/officeDocument/2006/relationships/package" Target="embeddings/_________Microsoft_Visio13.vsdx"/><Relationship Id="rId49" Type="http://schemas.openxmlformats.org/officeDocument/2006/relationships/image" Target="media/image22.emf"/><Relationship Id="rId57" Type="http://schemas.openxmlformats.org/officeDocument/2006/relationships/image" Target="media/image2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&#1064;&#1072;&#1073;&#1083;&#1086;&#1085;_&#1076;&#1083;&#1103;_&#1086;&#1090;&#1095;&#1105;&#1090;&#1086;&#10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B6DC1-B3D2-4D35-BC45-32E28B4EE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Шаблон_для_отчётов.dotx</Template>
  <TotalTime>1458</TotalTime>
  <Pages>1</Pages>
  <Words>8548</Words>
  <Characters>48728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2</cp:revision>
  <cp:lastPrinted>2019-12-08T14:00:00Z</cp:lastPrinted>
  <dcterms:created xsi:type="dcterms:W3CDTF">2019-10-27T19:28:00Z</dcterms:created>
  <dcterms:modified xsi:type="dcterms:W3CDTF">2019-12-08T23:27:00Z</dcterms:modified>
</cp:coreProperties>
</file>